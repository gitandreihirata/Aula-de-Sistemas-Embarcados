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D1EE1" w14:textId="5EA44A76" w:rsidR="005C6D45" w:rsidRPr="00BC00C4" w:rsidRDefault="00BC00C4">
      <w:pPr>
        <w:pStyle w:val="Ttulo"/>
        <w:rPr>
          <w:sz w:val="72"/>
          <w:szCs w:val="72"/>
          <w:lang w:val="en-US"/>
        </w:rPr>
      </w:pPr>
      <w:r w:rsidRPr="00BC00C4">
        <w:rPr>
          <w:sz w:val="72"/>
          <w:szCs w:val="72"/>
          <w:lang w:val="en-US" w:bidi="pt-BR"/>
        </w:rPr>
        <w:t>Keypad-Synchronized Multi-Digit 7-Segment Display Using Arduino Nano</w:t>
      </w:r>
    </w:p>
    <w:p w14:paraId="362B5E98" w14:textId="6A388730" w:rsidR="00617D63" w:rsidRPr="00BC00C4" w:rsidRDefault="00BC00C4">
      <w:pPr>
        <w:rPr>
          <w:lang w:val="en-US"/>
        </w:rPr>
      </w:pPr>
      <w:r w:rsidRPr="00BC00C4">
        <w:rPr>
          <w:lang w:val="en-US" w:bidi="pt-BR"/>
        </w:rPr>
        <w:t xml:space="preserve">This project uses an Arduino Nano to read keypad inputs and display the corresponding value in real time on a 7-segment </w:t>
      </w:r>
      <w:proofErr w:type="gramStart"/>
      <w:r w:rsidRPr="00BC00C4">
        <w:rPr>
          <w:lang w:val="en-US" w:bidi="pt-BR"/>
        </w:rPr>
        <w:t>display.</w:t>
      </w:r>
      <w:r w:rsidR="00AC1EE7" w:rsidRPr="00BC00C4">
        <w:rPr>
          <w:lang w:val="en-US" w:bidi="pt-BR"/>
        </w:rPr>
        <w:t>.</w:t>
      </w:r>
      <w:proofErr w:type="gramEnd"/>
    </w:p>
    <w:p w14:paraId="38D8B7B3" w14:textId="36129062" w:rsidR="005C6D45" w:rsidRPr="007070BB" w:rsidRDefault="0073562D" w:rsidP="00263938">
      <w:pPr>
        <w:pStyle w:val="ExperimentarClich"/>
        <w:rPr>
          <w:lang w:val="pt-BR"/>
        </w:rPr>
      </w:pPr>
      <w:r w:rsidRPr="007070BB">
        <w:rPr>
          <w:lang w:val="pt-BR" w:bidi="pt-BR"/>
        </w:rPr>
        <w:t xml:space="preserve">Este documento </w:t>
      </w:r>
      <w:r w:rsidR="00BC00C4">
        <w:rPr>
          <w:lang w:val="pt-BR" w:bidi="pt-BR"/>
        </w:rPr>
        <w:t>foi desenvolvido por</w:t>
      </w:r>
      <w:r w:rsidR="00031937" w:rsidRPr="007070BB">
        <w:rPr>
          <w:lang w:val="pt-BR" w:bidi="pt-BR"/>
        </w:rPr>
        <w:t xml:space="preserve"> </w:t>
      </w:r>
      <w:r w:rsidR="00BC00C4">
        <w:rPr>
          <w:rStyle w:val="nfase"/>
          <w:lang w:val="pt-BR" w:bidi="pt-BR"/>
        </w:rPr>
        <w:t>Andrei Inoue Hirata</w:t>
      </w:r>
      <w:r w:rsidR="002F25A8" w:rsidRPr="007070BB">
        <w:rPr>
          <w:rStyle w:val="nfase"/>
          <w:lang w:val="pt-BR" w:bidi="pt-BR"/>
        </w:rPr>
        <w:t xml:space="preserve"> </w:t>
      </w:r>
      <w:r w:rsidR="00BC00C4" w:rsidRPr="00BC00C4">
        <w:rPr>
          <w:lang w:val="pt-BR" w:bidi="pt-BR"/>
        </w:rPr>
        <w:t>está protegido por direitos autorais, sendo vedada sua reprodução sem autorização prévia do autor</w:t>
      </w:r>
      <w:r w:rsidRPr="007070BB">
        <w:rPr>
          <w:lang w:val="pt-BR" w:bidi="pt-BR"/>
        </w:rPr>
        <w:t>.</w:t>
      </w:r>
    </w:p>
    <w:p w14:paraId="6D0C16A1" w14:textId="424F40DA" w:rsidR="005C6D45" w:rsidRPr="00BC00C4" w:rsidRDefault="00BC00C4">
      <w:pPr>
        <w:pStyle w:val="Ttulo1"/>
        <w:rPr>
          <w:lang w:val="en-US"/>
        </w:rPr>
      </w:pPr>
      <w:r w:rsidRPr="00BC00C4">
        <w:rPr>
          <w:lang w:val="en-US" w:bidi="pt-BR"/>
        </w:rPr>
        <w:t>Components and supplies</w:t>
      </w:r>
    </w:p>
    <w:p w14:paraId="746E351F" w14:textId="59328473" w:rsidR="00BC00C4" w:rsidRPr="00BC00C4" w:rsidRDefault="00BC00C4" w:rsidP="00BC00C4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BC00C4">
        <w:rPr>
          <w:lang w:val="en-US" w:bidi="pt-BR"/>
        </w:rPr>
        <w:t xml:space="preserve">1 </w:t>
      </w:r>
      <w:r w:rsidRPr="00BC00C4">
        <w:rPr>
          <w:lang w:val="en-US" w:bidi="pt-BR"/>
        </w:rPr>
        <w:t>Arduino Nano Matter</w:t>
      </w:r>
    </w:p>
    <w:p w14:paraId="5F63CF5C" w14:textId="3DAAB6C5" w:rsidR="00BC00C4" w:rsidRPr="00BC00C4" w:rsidRDefault="00BC00C4" w:rsidP="00BC00C4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BC00C4">
        <w:rPr>
          <w:lang w:val="en-US" w:bidi="pt-BR"/>
        </w:rPr>
        <w:t>1</w:t>
      </w:r>
      <w:r w:rsidRPr="00BC00C4">
        <w:rPr>
          <w:lang w:val="en-US" w:bidi="pt-BR"/>
        </w:rPr>
        <w:t xml:space="preserve"> </w:t>
      </w:r>
      <w:r w:rsidRPr="00BC00C4">
        <w:rPr>
          <w:lang w:val="en-US" w:bidi="pt-BR"/>
        </w:rPr>
        <w:t>Button Keypad 4x4 module</w:t>
      </w:r>
    </w:p>
    <w:p w14:paraId="580E3BA0" w14:textId="3B81AD41" w:rsidR="00BC00C4" w:rsidRPr="00BC00C4" w:rsidRDefault="00BC00C4" w:rsidP="00BC00C4">
      <w:pPr>
        <w:pStyle w:val="PargrafodaLista"/>
        <w:numPr>
          <w:ilvl w:val="0"/>
          <w:numId w:val="37"/>
        </w:numPr>
        <w:rPr>
          <w:lang w:val="en-US" w:bidi="pt-BR"/>
        </w:rPr>
      </w:pPr>
      <w:r w:rsidRPr="00BC00C4">
        <w:rPr>
          <w:lang w:val="en-US" w:bidi="pt-BR"/>
        </w:rPr>
        <w:t>1</w:t>
      </w:r>
      <w:r w:rsidRPr="00BC00C4">
        <w:rPr>
          <w:lang w:val="en-US" w:bidi="pt-BR"/>
        </w:rPr>
        <w:t xml:space="preserve"> </w:t>
      </w:r>
      <w:r w:rsidRPr="00BC00C4">
        <w:rPr>
          <w:lang w:val="en-US" w:bidi="pt-BR"/>
        </w:rPr>
        <w:t xml:space="preserve">Resistor 220 </w:t>
      </w:r>
      <w:proofErr w:type="spellStart"/>
      <w:r w:rsidRPr="00BC00C4">
        <w:rPr>
          <w:lang w:val="en-US" w:bidi="pt-BR"/>
        </w:rPr>
        <w:t>ohmios</w:t>
      </w:r>
      <w:proofErr w:type="spellEnd"/>
    </w:p>
    <w:p w14:paraId="480A1B95" w14:textId="77777777" w:rsidR="00BC00C4" w:rsidRPr="00BC00C4" w:rsidRDefault="00BC00C4" w:rsidP="00BC00C4">
      <w:pPr>
        <w:pStyle w:val="PargrafodaLista"/>
        <w:numPr>
          <w:ilvl w:val="0"/>
          <w:numId w:val="37"/>
        </w:numPr>
        <w:rPr>
          <w:lang w:val="pt-BR" w:bidi="pt-BR"/>
        </w:rPr>
      </w:pPr>
      <w:r w:rsidRPr="00BC00C4">
        <w:rPr>
          <w:lang w:val="pt-BR" w:bidi="pt-BR"/>
        </w:rPr>
        <w:t>1</w:t>
      </w:r>
      <w:r w:rsidRPr="00BC00C4">
        <w:rPr>
          <w:lang w:val="pt-BR" w:bidi="pt-BR"/>
        </w:rPr>
        <w:t xml:space="preserve"> </w:t>
      </w:r>
      <w:r w:rsidRPr="00BC00C4">
        <w:rPr>
          <w:lang w:val="pt-BR" w:bidi="pt-BR"/>
        </w:rPr>
        <w:t xml:space="preserve">7 </w:t>
      </w:r>
      <w:proofErr w:type="spellStart"/>
      <w:r w:rsidRPr="00BC00C4">
        <w:rPr>
          <w:lang w:val="pt-BR" w:bidi="pt-BR"/>
        </w:rPr>
        <w:t>Segment</w:t>
      </w:r>
      <w:proofErr w:type="spellEnd"/>
      <w:r w:rsidRPr="00BC00C4">
        <w:rPr>
          <w:lang w:val="pt-BR" w:bidi="pt-BR"/>
        </w:rPr>
        <w:t xml:space="preserve"> Display-Common </w:t>
      </w:r>
      <w:proofErr w:type="spellStart"/>
      <w:r w:rsidRPr="00BC00C4">
        <w:rPr>
          <w:lang w:val="pt-BR" w:bidi="pt-BR"/>
        </w:rPr>
        <w:t>Anode</w:t>
      </w:r>
      <w:proofErr w:type="spellEnd"/>
    </w:p>
    <w:p w14:paraId="43F9644D" w14:textId="6E400C4E" w:rsidR="003407A9" w:rsidRPr="007070BB" w:rsidRDefault="00BC00C4" w:rsidP="00175643">
      <w:pPr>
        <w:rPr>
          <w:lang w:val="pt-BR"/>
        </w:rPr>
      </w:pPr>
      <w:r>
        <w:rPr>
          <w:noProof/>
        </w:rPr>
        <w:drawing>
          <wp:inline distT="0" distB="0" distL="0" distR="0" wp14:anchorId="043F577A" wp14:editId="7BCE01B4">
            <wp:extent cx="6120130" cy="4077335"/>
            <wp:effectExtent l="0" t="0" r="0" b="0"/>
            <wp:docPr id="1753259184" name="Image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88CA" w14:textId="60CA858A" w:rsidR="005C6D45" w:rsidRPr="00BC00C4" w:rsidRDefault="00BC00C4" w:rsidP="000F00E7">
      <w:pPr>
        <w:pStyle w:val="Ttulo1"/>
        <w:rPr>
          <w:lang w:val="en-US"/>
        </w:rPr>
      </w:pPr>
      <w:r w:rsidRPr="00BC00C4">
        <w:rPr>
          <w:lang w:val="en-US" w:bidi="pt-BR"/>
        </w:rPr>
        <w:lastRenderedPageBreak/>
        <w:t>Project description</w:t>
      </w:r>
    </w:p>
    <w:p w14:paraId="457F2D5F" w14:textId="77777777" w:rsidR="00BC00C4" w:rsidRPr="00BC00C4" w:rsidRDefault="00BC00C4" w:rsidP="00BC00C4">
      <w:pPr>
        <w:rPr>
          <w:lang w:val="en-US" w:bidi="pt-BR"/>
        </w:rPr>
      </w:pPr>
      <w:r w:rsidRPr="00BC00C4">
        <w:rPr>
          <w:lang w:val="en-US" w:bidi="pt-BR"/>
        </w:rPr>
        <w:t xml:space="preserve">This project demonstrates how to interface a 4×4 matrix keypad with an Arduino Nano to control a 7-segment display. Each key pressed on the keypad is processed by the Arduino and displayed in real time on the 7-segment display, creating a simple and responsive human–machine interface. </w:t>
      </w:r>
    </w:p>
    <w:p w14:paraId="3AFC7832" w14:textId="77777777" w:rsidR="00BC00C4" w:rsidRPr="00BC00C4" w:rsidRDefault="00BC00C4" w:rsidP="00BC00C4">
      <w:pPr>
        <w:rPr>
          <w:lang w:val="en-US" w:bidi="pt-BR"/>
        </w:rPr>
      </w:pPr>
      <w:r w:rsidRPr="00BC00C4">
        <w:rPr>
          <w:lang w:val="en-US" w:bidi="pt-BR"/>
        </w:rPr>
        <w:t xml:space="preserve"> </w:t>
      </w:r>
    </w:p>
    <w:p w14:paraId="029BE91D" w14:textId="77777777" w:rsidR="00BC00C4" w:rsidRPr="00BC00C4" w:rsidRDefault="00BC00C4" w:rsidP="00BC00C4">
      <w:pPr>
        <w:rPr>
          <w:lang w:val="en-US" w:bidi="pt-BR"/>
        </w:rPr>
      </w:pPr>
      <w:r w:rsidRPr="00BC00C4">
        <w:rPr>
          <w:lang w:val="en-US" w:bidi="pt-BR"/>
        </w:rPr>
        <w:t xml:space="preserve">The project focuses on understanding digital input scanning, keypad matrix decoding, and output control of a 7-segment display using current-limiting resistors. It serves as a foundation for applications such as access systems, counters, menu selection interfaces, and basic embedded user input systems. </w:t>
      </w:r>
    </w:p>
    <w:p w14:paraId="5DE93E04" w14:textId="77777777" w:rsidR="00BC00C4" w:rsidRPr="00BC00C4" w:rsidRDefault="00BC00C4" w:rsidP="00BC00C4">
      <w:pPr>
        <w:pStyle w:val="Numerada"/>
        <w:rPr>
          <w:lang w:val="en-US" w:bidi="pt-BR"/>
        </w:rPr>
      </w:pPr>
      <w:r w:rsidRPr="00BC00C4">
        <w:rPr>
          <w:lang w:val="en-US" w:bidi="pt-BR"/>
        </w:rPr>
        <w:t xml:space="preserve">The 4×4 keypad is connected to the Arduino Nano using row and column pins. </w:t>
      </w:r>
    </w:p>
    <w:p w14:paraId="57FCF565" w14:textId="77777777" w:rsidR="00BC00C4" w:rsidRPr="00BC00C4" w:rsidRDefault="00BC00C4" w:rsidP="00BC00C4">
      <w:pPr>
        <w:pStyle w:val="Numerada"/>
        <w:rPr>
          <w:lang w:val="en-US" w:bidi="pt-BR"/>
        </w:rPr>
      </w:pPr>
      <w:r w:rsidRPr="00BC00C4">
        <w:rPr>
          <w:lang w:val="en-US" w:bidi="pt-BR"/>
        </w:rPr>
        <w:t xml:space="preserve">The Arduino continuously scans the keypad matrix to detect which key is pressed. </w:t>
      </w:r>
    </w:p>
    <w:p w14:paraId="1E5F0AA5" w14:textId="77777777" w:rsidR="00BC00C4" w:rsidRPr="00BC00C4" w:rsidRDefault="00BC00C4" w:rsidP="00BC00C4">
      <w:pPr>
        <w:pStyle w:val="Numerada"/>
        <w:rPr>
          <w:lang w:val="en-US" w:bidi="pt-BR"/>
        </w:rPr>
      </w:pPr>
      <w:r w:rsidRPr="00BC00C4">
        <w:rPr>
          <w:lang w:val="en-US" w:bidi="pt-BR"/>
        </w:rPr>
        <w:t xml:space="preserve">When a key is detected, the Arduino maps the key value to its corresponding 7-segment pattern. </w:t>
      </w:r>
    </w:p>
    <w:p w14:paraId="3F282572" w14:textId="77777777" w:rsidR="00BC00C4" w:rsidRPr="00BC00C4" w:rsidRDefault="00BC00C4" w:rsidP="00BC00C4">
      <w:pPr>
        <w:pStyle w:val="Numerada"/>
        <w:rPr>
          <w:lang w:val="en-US" w:bidi="pt-BR"/>
        </w:rPr>
      </w:pPr>
      <w:r w:rsidRPr="00BC00C4">
        <w:rPr>
          <w:lang w:val="en-US" w:bidi="pt-BR"/>
        </w:rPr>
        <w:t xml:space="preserve">The 7-segment display is driven directly from the Arduino’s digital pins through resistors to protect the LEDs. </w:t>
      </w:r>
    </w:p>
    <w:p w14:paraId="3C4EE7CA" w14:textId="397840F2" w:rsidR="003407A9" w:rsidRPr="00BC00C4" w:rsidRDefault="00BC00C4" w:rsidP="00EE0108">
      <w:pPr>
        <w:pStyle w:val="Numerada"/>
        <w:rPr>
          <w:lang w:val="pt-BR"/>
        </w:rPr>
      </w:pPr>
      <w:r w:rsidRPr="00BC00C4">
        <w:rPr>
          <w:lang w:val="en-US" w:bidi="pt-BR"/>
        </w:rPr>
        <w:t xml:space="preserve">Each keypad press is synchronized with the display, ensuring that the selected number or character appears instantly on the 7-segment display. </w:t>
      </w:r>
      <w:r w:rsidRPr="00BC00C4">
        <w:rPr>
          <w:lang w:val="pt-BR" w:bidi="pt-BR"/>
        </w:rPr>
        <w:t>Experimente: Atualize o Sumário.</w:t>
      </w:r>
    </w:p>
    <w:p w14:paraId="519BF81D" w14:textId="27260963" w:rsidR="005C6D45" w:rsidRPr="00BC00C4" w:rsidRDefault="00BC00C4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en-US"/>
          <w14:ligatures w14:val="standard"/>
          <w14:numForm w14:val="oldStyle"/>
        </w:rPr>
      </w:pPr>
      <w:r w:rsidRPr="00BC00C4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en-US" w:bidi="pt-BR"/>
          <w14:ligatures w14:val="standard"/>
          <w14:numForm w14:val="oldStyle"/>
        </w:rPr>
        <w:t>Code</w:t>
      </w:r>
    </w:p>
    <w:p w14:paraId="249F015D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proofErr w:type="gramStart"/>
      <w:r w:rsidRPr="00BC00C4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#include</w:t>
      </w:r>
      <w:proofErr w:type="gramEnd"/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&lt;</w:t>
      </w:r>
      <w:proofErr w:type="spell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Keypad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.h</w:t>
      </w:r>
      <w:proofErr w:type="spellEnd"/>
      <w:proofErr w:type="gramEnd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&gt;</w:t>
      </w:r>
    </w:p>
    <w:p w14:paraId="03040549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4C4B7359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/* ===== Keypad setup ===== */</w:t>
      </w:r>
    </w:p>
    <w:p w14:paraId="0594EF29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byte ROWS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4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;</w:t>
      </w:r>
      <w:proofErr w:type="gramEnd"/>
    </w:p>
    <w:p w14:paraId="3DA7A97F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const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byte COLS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4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;</w:t>
      </w:r>
      <w:proofErr w:type="gramEnd"/>
    </w:p>
    <w:p w14:paraId="641E506A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79FFE632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char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keys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ROWS][COLS]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{</w:t>
      </w:r>
    </w:p>
    <w:p w14:paraId="692EF762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'1'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'2'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'3'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A'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</w:p>
    <w:p w14:paraId="49D5681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'4'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'5'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'6'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B'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</w:p>
    <w:p w14:paraId="1B07B72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'7'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'8'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'9'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C'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</w:p>
    <w:p w14:paraId="120A9A8E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'*'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'0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'#</w:t>
      </w:r>
      <w:proofErr w:type="gramEnd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D'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  <w:proofErr w:type="gramEnd"/>
    </w:p>
    <w:p w14:paraId="3BD7FA53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};</w:t>
      </w:r>
      <w:proofErr w:type="gramEnd"/>
    </w:p>
    <w:p w14:paraId="67AB199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2A01B516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lastRenderedPageBreak/>
        <w:t xml:space="preserve">byte </w:t>
      </w:r>
      <w:proofErr w:type="spellStart"/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rowPins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ROWS]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9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8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6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};</w:t>
      </w: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  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// Connect to keypad ROW pins</w:t>
      </w:r>
    </w:p>
    <w:p w14:paraId="1E8CD0CE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byte </w:t>
      </w:r>
      <w:proofErr w:type="spellStart"/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colPins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COLS]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5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4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3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2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};</w:t>
      </w: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  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// Connect to keypad COL pins</w:t>
      </w:r>
    </w:p>
    <w:p w14:paraId="1B333113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15EE6F43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Keypad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keypad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Keypad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spell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makeKeymap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(keys),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rowPins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colPins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 ROWS, COLS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);</w:t>
      </w:r>
      <w:proofErr w:type="gramEnd"/>
    </w:p>
    <w:p w14:paraId="772F0A25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62A51F1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/* ===== 7-segment pins (a–g) ===== */</w:t>
      </w:r>
    </w:p>
    <w:p w14:paraId="73A73DC6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segA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;</w:t>
      </w:r>
      <w:proofErr w:type="gramEnd"/>
    </w:p>
    <w:p w14:paraId="71F9D581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segB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;</w:t>
      </w:r>
      <w:proofErr w:type="gramEnd"/>
    </w:p>
    <w:p w14:paraId="1880AA61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segC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12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;</w:t>
      </w:r>
      <w:proofErr w:type="gramEnd"/>
    </w:p>
    <w:p w14:paraId="1B15101A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segD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A0;</w:t>
      </w:r>
      <w:proofErr w:type="gramEnd"/>
    </w:p>
    <w:p w14:paraId="1217662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segE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A1;</w:t>
      </w:r>
      <w:proofErr w:type="gramEnd"/>
    </w:p>
    <w:p w14:paraId="26B69C31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segF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A2;</w:t>
      </w:r>
      <w:proofErr w:type="gramEnd"/>
    </w:p>
    <w:p w14:paraId="4692DC3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segG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A3;</w:t>
      </w:r>
      <w:proofErr w:type="gramEnd"/>
    </w:p>
    <w:p w14:paraId="0B1710B6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0EE8CAB8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/* ===== Segment patterns for numbers 0–9 ===== */</w:t>
      </w:r>
    </w:p>
    <w:p w14:paraId="13B5BBF4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/* Common Cathode (HIGH = ON) */</w:t>
      </w:r>
    </w:p>
    <w:p w14:paraId="3DF84194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byte </w:t>
      </w:r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digits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gramEnd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][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]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{</w:t>
      </w:r>
    </w:p>
    <w:p w14:paraId="77F89E9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0</w:t>
      </w:r>
    </w:p>
    <w:p w14:paraId="17E9AA54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1</w:t>
      </w:r>
    </w:p>
    <w:p w14:paraId="7A38227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2</w:t>
      </w:r>
    </w:p>
    <w:p w14:paraId="568F3A25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3</w:t>
      </w:r>
    </w:p>
    <w:p w14:paraId="4FB694A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4</w:t>
      </w:r>
    </w:p>
    <w:p w14:paraId="2A71A422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5</w:t>
      </w:r>
    </w:p>
    <w:p w14:paraId="64B2818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6</w:t>
      </w:r>
    </w:p>
    <w:p w14:paraId="2F209F7E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7</w:t>
      </w:r>
    </w:p>
    <w:p w14:paraId="11937121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proofErr w:type="gramStart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},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// 8</w:t>
      </w:r>
    </w:p>
    <w:p w14:paraId="6067B5FC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{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,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1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 xml:space="preserve">  /</w:t>
      </w:r>
      <w:proofErr w:type="gramEnd"/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 9</w:t>
      </w:r>
    </w:p>
    <w:p w14:paraId="05BD6AD4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};</w:t>
      </w:r>
      <w:proofErr w:type="gramEnd"/>
    </w:p>
    <w:p w14:paraId="4EB7F82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02B86975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segmentPins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gramEnd"/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]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{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segA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segB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segC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segD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segE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segF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,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segG</w:t>
      </w:r>
      <w:proofErr w:type="spellEnd"/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};</w:t>
      </w:r>
      <w:proofErr w:type="gramEnd"/>
    </w:p>
    <w:p w14:paraId="77B26D31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1313D9C8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void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setup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 {</w:t>
      </w:r>
    </w:p>
    <w:p w14:paraId="7B968420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</w:t>
      </w:r>
      <w:r w:rsidRPr="00BC00C4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for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(</w:t>
      </w: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;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;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proofErr w:type="gramStart"/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 {</w:t>
      </w:r>
      <w:proofErr w:type="gramEnd"/>
    </w:p>
    <w:p w14:paraId="5857C1D9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  </w:t>
      </w:r>
      <w:proofErr w:type="spell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pinMode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spell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segmentPins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], OUTPUT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);</w:t>
      </w:r>
      <w:proofErr w:type="gramEnd"/>
    </w:p>
    <w:p w14:paraId="39B49659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  </w:t>
      </w:r>
      <w:proofErr w:type="spell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digitalWrite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spell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segmentPins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[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], LOW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);</w:t>
      </w:r>
      <w:proofErr w:type="gramEnd"/>
    </w:p>
    <w:p w14:paraId="5FF8991D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}</w:t>
      </w:r>
    </w:p>
    <w:p w14:paraId="5F16E3FF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</w:p>
    <w:p w14:paraId="0C358E26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7D9AF97B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void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loop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 {</w:t>
      </w:r>
    </w:p>
    <w:p w14:paraId="3D61CDEF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</w:t>
      </w: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char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key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keypad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.</w:t>
      </w:r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getKey</w:t>
      </w:r>
      <w:proofErr w:type="spellEnd"/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);</w:t>
      </w:r>
      <w:proofErr w:type="gramEnd"/>
    </w:p>
    <w:p w14:paraId="6C26132D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0BBA9EE3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</w:t>
      </w:r>
      <w:r w:rsidRPr="00BC00C4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if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(key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&gt;=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'0'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&amp;&amp;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key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'9</w:t>
      </w:r>
      <w:proofErr w:type="gramStart"/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 {</w:t>
      </w:r>
      <w:proofErr w:type="gramEnd"/>
    </w:p>
    <w:p w14:paraId="116E0F8F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  </w:t>
      </w:r>
      <w:proofErr w:type="spellStart"/>
      <w:proofErr w:type="gram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displayDigit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gram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key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-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CE9178"/>
          <w:sz w:val="30"/>
          <w:szCs w:val="30"/>
          <w:lang w:val="en-US" w:eastAsia="pt-BR"/>
        </w:rPr>
        <w:t>'0'</w:t>
      </w:r>
      <w:proofErr w:type="gram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);</w:t>
      </w:r>
      <w:proofErr w:type="gramEnd"/>
    </w:p>
    <w:p w14:paraId="4657910E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  }</w:t>
      </w:r>
    </w:p>
    <w:p w14:paraId="2864911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}</w:t>
      </w:r>
    </w:p>
    <w:p w14:paraId="351EF261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</w:p>
    <w:p w14:paraId="7F45309A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6A9955"/>
          <w:sz w:val="30"/>
          <w:szCs w:val="30"/>
          <w:lang w:val="en-US" w:eastAsia="pt-BR"/>
        </w:rPr>
        <w:t>/* ===== Display function ===== */</w:t>
      </w:r>
    </w:p>
    <w:p w14:paraId="1C667B15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void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proofErr w:type="gram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en-US" w:eastAsia="pt-BR"/>
        </w:rPr>
        <w:t>displayDigit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(</w:t>
      </w:r>
      <w:proofErr w:type="gramEnd"/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gram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en-US" w:eastAsia="pt-BR"/>
        </w:rPr>
        <w:t>num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 {</w:t>
      </w:r>
      <w:proofErr w:type="gramEnd"/>
    </w:p>
    <w:p w14:paraId="228CA747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</w:t>
      </w:r>
      <w:r w:rsidRPr="00BC00C4">
        <w:rPr>
          <w:rFonts w:ascii="Consolas" w:eastAsia="Times New Roman" w:hAnsi="Consolas" w:cs="Consolas"/>
          <w:color w:val="C586C0"/>
          <w:sz w:val="30"/>
          <w:szCs w:val="30"/>
          <w:lang w:val="en-US" w:eastAsia="pt-BR"/>
        </w:rPr>
        <w:t>for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(</w:t>
      </w:r>
      <w:r w:rsidRPr="00BC00C4">
        <w:rPr>
          <w:rFonts w:ascii="Consolas" w:eastAsia="Times New Roman" w:hAnsi="Consolas" w:cs="Consolas"/>
          <w:color w:val="569CD6"/>
          <w:sz w:val="30"/>
          <w:szCs w:val="30"/>
          <w:lang w:val="en-US" w:eastAsia="pt-BR"/>
        </w:rPr>
        <w:t>int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=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0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;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&lt;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 </w:t>
      </w:r>
      <w:r w:rsidRPr="00BC00C4">
        <w:rPr>
          <w:rFonts w:ascii="Consolas" w:eastAsia="Times New Roman" w:hAnsi="Consolas" w:cs="Consolas"/>
          <w:color w:val="B5CEA8"/>
          <w:sz w:val="30"/>
          <w:szCs w:val="30"/>
          <w:lang w:val="en-US" w:eastAsia="pt-BR"/>
        </w:rPr>
        <w:t>7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; </w:t>
      </w:r>
      <w:proofErr w:type="spellStart"/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i</w:t>
      </w:r>
      <w:proofErr w:type="spellEnd"/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proofErr w:type="gramStart"/>
      <w:r w:rsidRPr="00BC00C4">
        <w:rPr>
          <w:rFonts w:ascii="Consolas" w:eastAsia="Times New Roman" w:hAnsi="Consolas" w:cs="Consolas"/>
          <w:color w:val="D4D4D4"/>
          <w:sz w:val="30"/>
          <w:szCs w:val="30"/>
          <w:lang w:val="en-US" w:eastAsia="pt-BR"/>
        </w:rPr>
        <w:t>+</w:t>
      </w: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>) {</w:t>
      </w:r>
      <w:proofErr w:type="gramEnd"/>
    </w:p>
    <w:p w14:paraId="08FA0FAF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en-US" w:eastAsia="pt-BR"/>
        </w:rPr>
        <w:t xml:space="preserve">    </w:t>
      </w:r>
      <w:proofErr w:type="spellStart"/>
      <w:r w:rsidRPr="00BC00C4">
        <w:rPr>
          <w:rFonts w:ascii="Consolas" w:eastAsia="Times New Roman" w:hAnsi="Consolas" w:cs="Consolas"/>
          <w:color w:val="DCDCAA"/>
          <w:sz w:val="30"/>
          <w:szCs w:val="30"/>
          <w:lang w:val="pt-BR" w:eastAsia="pt-BR"/>
        </w:rPr>
        <w:t>digitalWrite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  <w:t>(</w:t>
      </w:r>
      <w:proofErr w:type="spell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pt-BR" w:eastAsia="pt-BR"/>
        </w:rPr>
        <w:t>segmentPins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  <w:t xml:space="preserve">[i], </w:t>
      </w:r>
      <w:proofErr w:type="spellStart"/>
      <w:r w:rsidRPr="00BC00C4">
        <w:rPr>
          <w:rFonts w:ascii="Consolas" w:eastAsia="Times New Roman" w:hAnsi="Consolas" w:cs="Consolas"/>
          <w:color w:val="9CDCFE"/>
          <w:sz w:val="30"/>
          <w:szCs w:val="30"/>
          <w:lang w:val="pt-BR" w:eastAsia="pt-BR"/>
        </w:rPr>
        <w:t>digits</w:t>
      </w:r>
      <w:proofErr w:type="spellEnd"/>
      <w:r w:rsidRPr="00BC00C4"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  <w:t>[num][i]);</w:t>
      </w:r>
    </w:p>
    <w:p w14:paraId="7C386B96" w14:textId="77777777" w:rsidR="00BC00C4" w:rsidRPr="00BC00C4" w:rsidRDefault="00BC00C4" w:rsidP="00BC00C4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  <w:t>  }</w:t>
      </w:r>
    </w:p>
    <w:p w14:paraId="2DE6D6C6" w14:textId="0960219D" w:rsidR="005C6D45" w:rsidRPr="00BB07DB" w:rsidRDefault="00BC00C4" w:rsidP="00BB07DB">
      <w:pPr>
        <w:shd w:val="clear" w:color="auto" w:fill="1F1F1F"/>
        <w:spacing w:before="0" w:line="405" w:lineRule="atLeast"/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</w:pPr>
      <w:r w:rsidRPr="00BC00C4">
        <w:rPr>
          <w:rFonts w:ascii="Consolas" w:eastAsia="Times New Roman" w:hAnsi="Consolas" w:cs="Consolas"/>
          <w:color w:val="CCCCCC"/>
          <w:sz w:val="30"/>
          <w:szCs w:val="30"/>
          <w:lang w:val="pt-BR" w:eastAsia="pt-BR"/>
        </w:rPr>
        <w:t>}</w:t>
      </w:r>
    </w:p>
    <w:sectPr w:rsidR="005C6D45" w:rsidRPr="00BB07DB" w:rsidSect="00031937">
      <w:footerReference w:type="default" r:id="rId9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D6A0E" w14:textId="77777777" w:rsidR="00777157" w:rsidRDefault="00777157">
      <w:pPr>
        <w:spacing w:line="240" w:lineRule="auto"/>
      </w:pPr>
      <w:r>
        <w:separator/>
      </w:r>
    </w:p>
  </w:endnote>
  <w:endnote w:type="continuationSeparator" w:id="0">
    <w:p w14:paraId="67FF8746" w14:textId="77777777" w:rsidR="00777157" w:rsidRDefault="00777157">
      <w:pPr>
        <w:spacing w:line="240" w:lineRule="auto"/>
      </w:pPr>
      <w:r>
        <w:continuationSeparator/>
      </w:r>
    </w:p>
  </w:endnote>
  <w:endnote w:type="continuationNotice" w:id="1">
    <w:p w14:paraId="74627939" w14:textId="77777777" w:rsidR="00777157" w:rsidRDefault="0077715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Content>
      <w:p w14:paraId="5C28771E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176EAE7D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7BA3B" w14:textId="77777777" w:rsidR="00777157" w:rsidRDefault="00777157">
      <w:pPr>
        <w:spacing w:line="240" w:lineRule="auto"/>
      </w:pPr>
      <w:r>
        <w:separator/>
      </w:r>
    </w:p>
  </w:footnote>
  <w:footnote w:type="continuationSeparator" w:id="0">
    <w:p w14:paraId="296F068C" w14:textId="77777777" w:rsidR="00777157" w:rsidRDefault="00777157">
      <w:pPr>
        <w:spacing w:line="240" w:lineRule="auto"/>
      </w:pPr>
      <w:r>
        <w:continuationSeparator/>
      </w:r>
    </w:p>
  </w:footnote>
  <w:footnote w:type="continuationNotice" w:id="1">
    <w:p w14:paraId="743BAD71" w14:textId="77777777" w:rsidR="00777157" w:rsidRDefault="00777157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87A72"/>
    <w:multiLevelType w:val="hybridMultilevel"/>
    <w:tmpl w:val="57F6F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0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86826">
    <w:abstractNumId w:val="19"/>
  </w:num>
  <w:num w:numId="2" w16cid:durableId="1466704473">
    <w:abstractNumId w:val="19"/>
    <w:lvlOverride w:ilvl="0">
      <w:startOverride w:val="1"/>
    </w:lvlOverride>
  </w:num>
  <w:num w:numId="3" w16cid:durableId="405958512">
    <w:abstractNumId w:val="19"/>
  </w:num>
  <w:num w:numId="4" w16cid:durableId="1351300461">
    <w:abstractNumId w:val="19"/>
    <w:lvlOverride w:ilvl="0">
      <w:startOverride w:val="1"/>
    </w:lvlOverride>
  </w:num>
  <w:num w:numId="5" w16cid:durableId="995111750">
    <w:abstractNumId w:val="8"/>
  </w:num>
  <w:num w:numId="6" w16cid:durableId="977297415">
    <w:abstractNumId w:val="19"/>
    <w:lvlOverride w:ilvl="0">
      <w:startOverride w:val="1"/>
    </w:lvlOverride>
  </w:num>
  <w:num w:numId="7" w16cid:durableId="96909377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82775087">
    <w:abstractNumId w:val="10"/>
  </w:num>
  <w:num w:numId="9" w16cid:durableId="6338702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1096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85775704">
    <w:abstractNumId w:val="7"/>
  </w:num>
  <w:num w:numId="12" w16cid:durableId="585923312">
    <w:abstractNumId w:val="6"/>
  </w:num>
  <w:num w:numId="13" w16cid:durableId="1027290021">
    <w:abstractNumId w:val="5"/>
  </w:num>
  <w:num w:numId="14" w16cid:durableId="1571651175">
    <w:abstractNumId w:val="4"/>
  </w:num>
  <w:num w:numId="15" w16cid:durableId="1224873992">
    <w:abstractNumId w:val="3"/>
  </w:num>
  <w:num w:numId="16" w16cid:durableId="1764884492">
    <w:abstractNumId w:val="2"/>
  </w:num>
  <w:num w:numId="17" w16cid:durableId="973172140">
    <w:abstractNumId w:val="1"/>
  </w:num>
  <w:num w:numId="18" w16cid:durableId="2022123061">
    <w:abstractNumId w:val="0"/>
  </w:num>
  <w:num w:numId="19" w16cid:durableId="1299604178">
    <w:abstractNumId w:val="20"/>
  </w:num>
  <w:num w:numId="20" w16cid:durableId="870923494">
    <w:abstractNumId w:val="9"/>
  </w:num>
  <w:num w:numId="21" w16cid:durableId="1323852677">
    <w:abstractNumId w:val="18"/>
  </w:num>
  <w:num w:numId="22" w16cid:durableId="1877233505">
    <w:abstractNumId w:val="17"/>
  </w:num>
  <w:num w:numId="23" w16cid:durableId="1690184552">
    <w:abstractNumId w:val="15"/>
  </w:num>
  <w:num w:numId="24" w16cid:durableId="63378257">
    <w:abstractNumId w:val="11"/>
  </w:num>
  <w:num w:numId="25" w16cid:durableId="9918366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28276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362828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0647075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858606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466858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975542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626772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15753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19879637">
    <w:abstractNumId w:val="13"/>
  </w:num>
  <w:num w:numId="35" w16cid:durableId="2087268024">
    <w:abstractNumId w:val="14"/>
  </w:num>
  <w:num w:numId="36" w16cid:durableId="1224828398">
    <w:abstractNumId w:val="12"/>
  </w:num>
  <w:num w:numId="37" w16cid:durableId="20017374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C4"/>
    <w:rsid w:val="00016748"/>
    <w:rsid w:val="00031937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20994"/>
    <w:rsid w:val="00643D1A"/>
    <w:rsid w:val="00674588"/>
    <w:rsid w:val="006A7B57"/>
    <w:rsid w:val="006D44C5"/>
    <w:rsid w:val="006D6020"/>
    <w:rsid w:val="007070BB"/>
    <w:rsid w:val="00713672"/>
    <w:rsid w:val="0073562D"/>
    <w:rsid w:val="00777157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87860"/>
    <w:rsid w:val="00997127"/>
    <w:rsid w:val="009D216F"/>
    <w:rsid w:val="009D3248"/>
    <w:rsid w:val="00A10925"/>
    <w:rsid w:val="00A65E8A"/>
    <w:rsid w:val="00A87896"/>
    <w:rsid w:val="00AC1EE7"/>
    <w:rsid w:val="00B21FD9"/>
    <w:rsid w:val="00B650C6"/>
    <w:rsid w:val="00BA63C2"/>
    <w:rsid w:val="00BB07DB"/>
    <w:rsid w:val="00BC00C4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D30B81"/>
    <w:rsid w:val="00D3649E"/>
    <w:rsid w:val="00D65327"/>
    <w:rsid w:val="00DF0FDA"/>
    <w:rsid w:val="00E142DA"/>
    <w:rsid w:val="00E16F51"/>
    <w:rsid w:val="00EB0B6E"/>
    <w:rsid w:val="00EE70C1"/>
    <w:rsid w:val="00F169E1"/>
    <w:rsid w:val="00F77B79"/>
    <w:rsid w:val="00F866A8"/>
    <w:rsid w:val="00FA493A"/>
    <w:rsid w:val="00FB35C9"/>
    <w:rsid w:val="00FB5B59"/>
    <w:rsid w:val="00FC318F"/>
    <w:rsid w:val="00FD1D72"/>
    <w:rsid w:val="00FE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784D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6F9CE8B9-8B61-4A60-8151-E9A76F31ABB8%7d\%7b39BDD067-BF06-4E3F-8EA5-30CB8CB5C950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{39BDD067-BF06-4E3F-8EA5-30CB8CB5C950}TFc97815bb-36b3-4f03-9a37-9a8516cb4bec36d52261_win32-f80666cabcfb</Template>
  <TotalTime>0</TotalTime>
  <Pages>4</Pages>
  <Words>472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2026-03-31T13:38:00Z</dcterms:created>
  <dcterms:modified xsi:type="dcterms:W3CDTF">2026-03-31T13:50:00Z</dcterms:modified>
</cp:coreProperties>
</file>