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EB33" w14:textId="7B35BF18" w:rsidR="005C6D45" w:rsidRPr="007070BB" w:rsidRDefault="00C648C2">
      <w:pPr>
        <w:pStyle w:val="Ttulo"/>
        <w:rPr>
          <w:sz w:val="72"/>
          <w:szCs w:val="72"/>
          <w:lang w:val="pt-BR"/>
        </w:rPr>
      </w:pPr>
      <w:r w:rsidRPr="00C648C2">
        <w:rPr>
          <w:sz w:val="72"/>
          <w:szCs w:val="72"/>
          <w:lang w:val="pt-BR" w:bidi="pt-BR"/>
        </w:rPr>
        <w:t>RFID-RC522 Sensor</w:t>
      </w:r>
    </w:p>
    <w:p w14:paraId="4F6F5F61" w14:textId="28A7615F" w:rsidR="00617D63" w:rsidRPr="00C648C2" w:rsidRDefault="00C648C2">
      <w:pPr>
        <w:rPr>
          <w:lang w:val="en-US"/>
        </w:rPr>
      </w:pPr>
      <w:bookmarkStart w:id="0" w:name="_Hlk487785372"/>
      <w:bookmarkEnd w:id="0"/>
      <w:r w:rsidRPr="00C648C2">
        <w:rPr>
          <w:lang w:val="en-US" w:bidi="pt-BR"/>
        </w:rPr>
        <w:t xml:space="preserve">It senses your card/keychain and then turns on either a green or red </w:t>
      </w:r>
      <w:proofErr w:type="gramStart"/>
      <w:r w:rsidRPr="00C648C2">
        <w:rPr>
          <w:lang w:val="en-US" w:bidi="pt-BR"/>
        </w:rPr>
        <w:t>led</w:t>
      </w:r>
      <w:proofErr w:type="gramEnd"/>
      <w:r w:rsidRPr="00C648C2">
        <w:rPr>
          <w:lang w:val="en-US" w:bidi="pt-BR"/>
        </w:rPr>
        <w:t>.</w:t>
      </w:r>
    </w:p>
    <w:p w14:paraId="5D0198C4" w14:textId="77777777" w:rsidR="00C648C2" w:rsidRPr="007070BB" w:rsidRDefault="00C648C2" w:rsidP="00C648C2">
      <w:pPr>
        <w:pStyle w:val="ExperimentarClich"/>
        <w:rPr>
          <w:lang w:val="pt-BR"/>
        </w:rPr>
      </w:pPr>
      <w:r w:rsidRPr="007070BB">
        <w:rPr>
          <w:lang w:val="pt-BR" w:bidi="pt-BR"/>
        </w:rPr>
        <w:t xml:space="preserve">Este documento </w:t>
      </w:r>
      <w:r>
        <w:rPr>
          <w:lang w:val="pt-BR" w:bidi="pt-BR"/>
        </w:rPr>
        <w:t>foi desenvolvido por</w:t>
      </w:r>
      <w:r w:rsidRPr="007070BB">
        <w:rPr>
          <w:lang w:val="pt-BR" w:bidi="pt-BR"/>
        </w:rPr>
        <w:t xml:space="preserve"> </w:t>
      </w:r>
      <w:r>
        <w:rPr>
          <w:rStyle w:val="nfase"/>
          <w:lang w:val="pt-BR" w:bidi="pt-BR"/>
        </w:rPr>
        <w:t>Andrei Inoue Hirata</w:t>
      </w:r>
      <w:r w:rsidRPr="007070BB">
        <w:rPr>
          <w:rStyle w:val="nfase"/>
          <w:lang w:val="pt-BR" w:bidi="pt-BR"/>
        </w:rPr>
        <w:t xml:space="preserve"> </w:t>
      </w:r>
      <w:r w:rsidRPr="00BC00C4">
        <w:rPr>
          <w:lang w:val="pt-BR" w:bidi="pt-BR"/>
        </w:rPr>
        <w:t>está protegido por direitos autorais, sendo vedada sua reprodução sem autorização prévia do autor</w:t>
      </w:r>
      <w:r w:rsidRPr="007070BB">
        <w:rPr>
          <w:lang w:val="pt-BR" w:bidi="pt-BR"/>
        </w:rPr>
        <w:t>.</w:t>
      </w:r>
    </w:p>
    <w:p w14:paraId="4ED33875" w14:textId="15A8E4F1" w:rsidR="00C648C2" w:rsidRPr="00C648C2" w:rsidRDefault="00C648C2" w:rsidP="00C648C2">
      <w:pPr>
        <w:pStyle w:val="Ttulo1"/>
        <w:rPr>
          <w:lang w:val="pt-BR"/>
        </w:rPr>
      </w:pPr>
      <w:proofErr w:type="spellStart"/>
      <w:r w:rsidRPr="00C648C2">
        <w:rPr>
          <w:lang w:val="pt-BR" w:bidi="pt-BR"/>
        </w:rPr>
        <w:t>Components</w:t>
      </w:r>
      <w:proofErr w:type="spellEnd"/>
      <w:r w:rsidRPr="00C648C2">
        <w:rPr>
          <w:lang w:val="pt-BR" w:bidi="pt-BR"/>
        </w:rPr>
        <w:t xml:space="preserve"> </w:t>
      </w:r>
      <w:proofErr w:type="spellStart"/>
      <w:r w:rsidRPr="00C648C2">
        <w:rPr>
          <w:lang w:val="pt-BR" w:bidi="pt-BR"/>
        </w:rPr>
        <w:t>and</w:t>
      </w:r>
      <w:proofErr w:type="spellEnd"/>
      <w:r w:rsidRPr="00C648C2">
        <w:rPr>
          <w:lang w:val="pt-BR" w:bidi="pt-BR"/>
        </w:rPr>
        <w:t xml:space="preserve"> </w:t>
      </w:r>
      <w:proofErr w:type="spellStart"/>
      <w:r w:rsidRPr="00C648C2">
        <w:rPr>
          <w:lang w:val="pt-BR" w:bidi="pt-BR"/>
        </w:rPr>
        <w:t>supplies</w:t>
      </w:r>
      <w:proofErr w:type="spellEnd"/>
    </w:p>
    <w:p w14:paraId="2196DDD1" w14:textId="0EBA8FE2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 xml:space="preserve">1 </w:t>
      </w:r>
      <w:r w:rsidRPr="00C648C2">
        <w:rPr>
          <w:lang w:val="en-US" w:bidi="pt-BR"/>
        </w:rPr>
        <w:t>Arduino Uno Rev3</w:t>
      </w:r>
    </w:p>
    <w:p w14:paraId="28D31BCE" w14:textId="1604BFD8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>1</w:t>
      </w:r>
      <w:r w:rsidRPr="00C648C2">
        <w:rPr>
          <w:lang w:val="en-US" w:bidi="pt-BR"/>
        </w:rPr>
        <w:t xml:space="preserve"> </w:t>
      </w:r>
      <w:r w:rsidRPr="00C648C2">
        <w:rPr>
          <w:lang w:val="en-US" w:bidi="pt-BR"/>
        </w:rPr>
        <w:t>5 mm LED: Green</w:t>
      </w:r>
    </w:p>
    <w:p w14:paraId="04AB53A0" w14:textId="620E2E85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>1</w:t>
      </w:r>
      <w:r w:rsidRPr="00C648C2">
        <w:rPr>
          <w:lang w:val="en-US" w:bidi="pt-BR"/>
        </w:rPr>
        <w:t xml:space="preserve"> </w:t>
      </w:r>
      <w:r w:rsidRPr="00C648C2">
        <w:rPr>
          <w:lang w:val="en-US" w:bidi="pt-BR"/>
        </w:rPr>
        <w:t>5 mm LED: Red</w:t>
      </w:r>
    </w:p>
    <w:p w14:paraId="6A45EC8A" w14:textId="480EC091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>1</w:t>
      </w:r>
      <w:r w:rsidRPr="00C648C2">
        <w:rPr>
          <w:lang w:val="en-US" w:bidi="pt-BR"/>
        </w:rPr>
        <w:t xml:space="preserve"> </w:t>
      </w:r>
      <w:r w:rsidRPr="00C648C2">
        <w:rPr>
          <w:lang w:val="en-US" w:bidi="pt-BR"/>
        </w:rPr>
        <w:t>RFID Module (Generic)</w:t>
      </w:r>
    </w:p>
    <w:p w14:paraId="15588FF3" w14:textId="4F8F5077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>11</w:t>
      </w:r>
      <w:r w:rsidRPr="00C648C2">
        <w:rPr>
          <w:lang w:val="en-US" w:bidi="pt-BR"/>
        </w:rPr>
        <w:t xml:space="preserve"> </w:t>
      </w:r>
      <w:r w:rsidRPr="00C648C2">
        <w:rPr>
          <w:lang w:val="en-US" w:bidi="pt-BR"/>
        </w:rPr>
        <w:t>Jumper wires (generic)</w:t>
      </w:r>
    </w:p>
    <w:p w14:paraId="20705863" w14:textId="526721D2" w:rsidR="00C648C2" w:rsidRPr="00C648C2" w:rsidRDefault="00C648C2" w:rsidP="00C648C2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648C2">
        <w:rPr>
          <w:lang w:val="en-US" w:bidi="pt-BR"/>
        </w:rPr>
        <w:t>1</w:t>
      </w:r>
      <w:r w:rsidRPr="00C648C2">
        <w:rPr>
          <w:lang w:val="en-US" w:bidi="pt-BR"/>
        </w:rPr>
        <w:t xml:space="preserve"> </w:t>
      </w:r>
      <w:r w:rsidRPr="00C648C2">
        <w:rPr>
          <w:lang w:val="en-US" w:bidi="pt-BR"/>
        </w:rPr>
        <w:t>RFID Module (Generic)</w:t>
      </w:r>
    </w:p>
    <w:p w14:paraId="779CAEB0" w14:textId="010E9A6E" w:rsidR="003407A9" w:rsidRPr="00C648C2" w:rsidRDefault="00C648C2" w:rsidP="00175643">
      <w:pPr>
        <w:pStyle w:val="PargrafodaLista"/>
        <w:numPr>
          <w:ilvl w:val="0"/>
          <w:numId w:val="37"/>
        </w:numPr>
        <w:rPr>
          <w:lang w:val="pt-BR" w:bidi="pt-BR"/>
        </w:rPr>
      </w:pPr>
      <w:r w:rsidRPr="00C648C2">
        <w:rPr>
          <w:lang w:val="pt-BR" w:bidi="pt-BR"/>
        </w:rPr>
        <w:t>1</w:t>
      </w:r>
      <w:r w:rsidRPr="00C648C2">
        <w:rPr>
          <w:lang w:val="pt-BR" w:bidi="pt-BR"/>
        </w:rPr>
        <w:t xml:space="preserve"> </w:t>
      </w:r>
      <w:proofErr w:type="spellStart"/>
      <w:r w:rsidRPr="00C648C2">
        <w:rPr>
          <w:lang w:val="pt-BR" w:bidi="pt-BR"/>
        </w:rPr>
        <w:t>Breadboard</w:t>
      </w:r>
      <w:proofErr w:type="spellEnd"/>
      <w:r w:rsidRPr="00C648C2">
        <w:rPr>
          <w:lang w:val="pt-BR" w:bidi="pt-BR"/>
        </w:rPr>
        <w:t xml:space="preserve"> (</w:t>
      </w:r>
      <w:proofErr w:type="spellStart"/>
      <w:r w:rsidRPr="00C648C2">
        <w:rPr>
          <w:lang w:val="pt-BR" w:bidi="pt-BR"/>
        </w:rPr>
        <w:t>generic</w:t>
      </w:r>
      <w:proofErr w:type="spellEnd"/>
      <w:r w:rsidRPr="00C648C2">
        <w:rPr>
          <w:lang w:val="pt-BR" w:bidi="pt-BR"/>
        </w:rPr>
        <w:t>)</w:t>
      </w:r>
    </w:p>
    <w:p w14:paraId="3909759A" w14:textId="0720D1B8" w:rsidR="005C6D45" w:rsidRPr="00C648C2" w:rsidRDefault="00C648C2" w:rsidP="000F00E7">
      <w:pPr>
        <w:pStyle w:val="Ttulo1"/>
        <w:rPr>
          <w:lang w:val="en-US"/>
        </w:rPr>
      </w:pPr>
      <w:r w:rsidRPr="00C648C2">
        <w:rPr>
          <w:lang w:val="en-US" w:bidi="pt-BR"/>
        </w:rPr>
        <w:t>Project description</w:t>
      </w:r>
    </w:p>
    <w:p w14:paraId="18C2DC4A" w14:textId="77777777" w:rsidR="00C648C2" w:rsidRDefault="00C648C2">
      <w:pPr>
        <w:rPr>
          <w:lang w:val="en-US" w:bidi="pt-BR"/>
        </w:rPr>
      </w:pPr>
      <w:r w:rsidRPr="00C648C2">
        <w:rPr>
          <w:lang w:val="en-US" w:bidi="pt-BR"/>
        </w:rPr>
        <w:t xml:space="preserve">I am trying to make a lock for my door like the ones at hotels, </w:t>
      </w:r>
      <w:proofErr w:type="gramStart"/>
      <w:r w:rsidRPr="00C648C2">
        <w:rPr>
          <w:lang w:val="en-US" w:bidi="pt-BR"/>
        </w:rPr>
        <w:t>and also</w:t>
      </w:r>
      <w:proofErr w:type="gramEnd"/>
      <w:r w:rsidRPr="00C648C2">
        <w:rPr>
          <w:lang w:val="en-US" w:bidi="pt-BR"/>
        </w:rPr>
        <w:t xml:space="preserve"> the </w:t>
      </w:r>
      <w:proofErr w:type="spellStart"/>
      <w:r w:rsidRPr="00C648C2">
        <w:rPr>
          <w:lang w:val="en-US" w:bidi="pt-BR"/>
        </w:rPr>
        <w:t>leds</w:t>
      </w:r>
      <w:proofErr w:type="spellEnd"/>
      <w:r w:rsidRPr="00C648C2">
        <w:rPr>
          <w:lang w:val="en-US" w:bidi="pt-BR"/>
        </w:rPr>
        <w:t xml:space="preserve"> the green one goes to pin 7 and red goes to pin 6 on the big power side (longer side) and the other side (smaller side) goes to GND</w:t>
      </w:r>
    </w:p>
    <w:p w14:paraId="02F2B3BF" w14:textId="591206F1" w:rsidR="003407A9" w:rsidRPr="007070BB" w:rsidRDefault="00C648C2" w:rsidP="00C648C2">
      <w:pPr>
        <w:rPr>
          <w:lang w:val="pt-BR"/>
        </w:rPr>
      </w:pPr>
      <w:r w:rsidRPr="00C648C2">
        <w:rPr>
          <w:lang w:val="en-US" w:bidi="pt-BR"/>
        </w:rPr>
        <w:t xml:space="preserve"> </w:t>
      </w:r>
    </w:p>
    <w:p w14:paraId="2523DB35" w14:textId="12DFC783" w:rsidR="005C6D45" w:rsidRPr="007070BB" w:rsidRDefault="00C648C2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proofErr w:type="spellStart"/>
      <w:r w:rsidRPr="00C648C2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>Code</w:t>
      </w:r>
      <w:proofErr w:type="spellEnd"/>
    </w:p>
    <w:p w14:paraId="46745688" w14:textId="77777777" w:rsidR="00C648C2" w:rsidRDefault="00C648C2">
      <w:pPr>
        <w:rPr>
          <w:lang w:val="pt-BR" w:bidi="pt-BR"/>
        </w:rPr>
      </w:pPr>
    </w:p>
    <w:p w14:paraId="7E3E5A0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</w:t>
      </w:r>
      <w:proofErr w:type="spell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SPI.h</w:t>
      </w:r>
      <w:proofErr w:type="spell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&gt;</w:t>
      </w:r>
    </w:p>
    <w:p w14:paraId="3911FB8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&lt;MFRC522.h&gt;</w:t>
      </w:r>
    </w:p>
    <w:p w14:paraId="01EBD45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</w:p>
    <w:p w14:paraId="4F3E0D6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SS_PIN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</w:p>
    <w:p w14:paraId="1A96308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</w:t>
      </w: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define</w:t>
      </w:r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RST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_PIN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</w:t>
      </w:r>
    </w:p>
    <w:p w14:paraId="0ED03CF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RED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</w:p>
    <w:p w14:paraId="65BF1FE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Green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</w:t>
      </w:r>
    </w:p>
    <w:p w14:paraId="7038A54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SS_PIN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, </w:t>
      </w: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RST_PIN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Create MFRC522 instance.</w:t>
      </w:r>
    </w:p>
    <w:p w14:paraId="4829A15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</w:p>
    <w:p w14:paraId="002016F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lastRenderedPageBreak/>
        <w:t>void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setup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</w:p>
    <w:p w14:paraId="6A1E0C0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{</w:t>
      </w:r>
    </w:p>
    <w:p w14:paraId="1DC10E0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9600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Initiate a serial communication</w:t>
      </w:r>
    </w:p>
    <w:p w14:paraId="12446A2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SPI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   // </w:t>
      </w:r>
      <w:proofErr w:type="gramStart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Initiate  SPI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bus</w:t>
      </w:r>
    </w:p>
    <w:p w14:paraId="65A92FC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PCD_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Init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Initiate MFRC522</w:t>
      </w:r>
    </w:p>
    <w:p w14:paraId="269C09A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"Approximate 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your  card</w:t>
      </w:r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 to the reader..."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4B2AB29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4011444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LED_BUILTIN, OUTPUT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17575A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LED_BUILTIN,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 // turn the LED off by making the </w:t>
      </w:r>
      <w:proofErr w:type="gramStart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voltage  LOW</w:t>
      </w:r>
      <w:proofErr w:type="gramEnd"/>
    </w:p>
    <w:p w14:paraId="422FF01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Green,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441AB3F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RED,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4F75FB9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C42B8C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}</w:t>
      </w:r>
    </w:p>
    <w:p w14:paraId="26B7CF7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loop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() </w:t>
      </w:r>
    </w:p>
    <w:p w14:paraId="749DBC0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{</w:t>
      </w:r>
    </w:p>
    <w:p w14:paraId="624419A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Look for new cards</w:t>
      </w:r>
    </w:p>
    <w:p w14:paraId="699A3C3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(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!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PICC_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IsNewCardPresent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))  </w:t>
      </w:r>
    </w:p>
    <w:p w14:paraId="5D041A0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0167BD3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return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03D38B3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65900CA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Select one of the cards</w:t>
      </w:r>
    </w:p>
    <w:p w14:paraId="624241E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(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!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PICC_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ReadCardSerial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))  </w:t>
      </w:r>
    </w:p>
    <w:p w14:paraId="22E8518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458D855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return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6141ECE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392ACCB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//Show UID on serial monitor</w:t>
      </w:r>
    </w:p>
    <w:p w14:paraId="39FB433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UID  tag</w:t>
      </w:r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 :"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74DA50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String content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78C13C3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byte 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letter;</w:t>
      </w:r>
      <w:proofErr w:type="gramEnd"/>
    </w:p>
    <w:p w14:paraId="2830AE4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for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(byte </w:t>
      </w:r>
      <w:proofErr w:type="spell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; </w:t>
      </w:r>
      <w:proofErr w:type="spell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uid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size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; </w:t>
      </w:r>
      <w:proofErr w:type="spell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++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</w:p>
    <w:p w14:paraId="6E9AA39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pt-BR" w:eastAsia="pt-BR"/>
        </w:rPr>
        <w:t>{</w:t>
      </w:r>
    </w:p>
    <w:p w14:paraId="3D82FB3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pt-BR" w:eastAsia="pt-BR"/>
        </w:rPr>
        <w:lastRenderedPageBreak/>
        <w:t>     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]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0x</w:t>
      </w:r>
      <w:proofErr w:type="gramStart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 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?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0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: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64EBAC7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], HEX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044425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concat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String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  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0x</w:t>
      </w:r>
      <w:proofErr w:type="gramStart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?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0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: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5B31AF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concat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String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],  HEX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31F4C0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32B3920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2DF55A2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Message :</w:t>
      </w:r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 "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890549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toUpperCase</w:t>
      </w:r>
      <w:proofErr w:type="spellEnd"/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14094D0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((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substring</w:t>
      </w:r>
      <w:proofErr w:type="spellEnd"/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"1A 7C 78 30"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||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substring</w:t>
      </w:r>
      <w:proofErr w:type="spellEnd"/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CC  </w:t>
      </w:r>
      <w:proofErr w:type="spell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CC</w:t>
      </w:r>
      <w:proofErr w:type="spellEnd"/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 A3 16"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 )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//change here the UID of the card/cards that you want to give access</w:t>
      </w:r>
    </w:p>
    <w:p w14:paraId="43DD56F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1D5E35D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"Authorized access"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245745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7D8C2C2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LED_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BUILTIN,  HIGH);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turn the LED on (HIGH is the voltage level)</w:t>
      </w:r>
    </w:p>
    <w:p w14:paraId="0585CCA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(Green,  HIGH);</w:t>
      </w:r>
      <w:proofErr w:type="gramEnd"/>
    </w:p>
    <w:p w14:paraId="7907D97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10000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3D2F4F3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Green, LOW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AFE39C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65FAA65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</w:p>
    <w:p w14:paraId="5BCC096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3D92B92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40D5A7C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Access denied"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F91F68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LED_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BUILTIN,  LOW);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// turn the LED off by making the voltage LOW</w:t>
      </w:r>
    </w:p>
    <w:p w14:paraId="7DAC4BB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(RED,  HIGH);</w:t>
      </w:r>
      <w:proofErr w:type="gramEnd"/>
    </w:p>
    <w:p w14:paraId="55E1E38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10000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5E1A9E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RED, LOW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D3FB4D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2008B51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0917A37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} </w:t>
      </w:r>
    </w:p>
    <w:p w14:paraId="28AEE09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lastRenderedPageBreak/>
        <w:t>#include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</w:t>
      </w:r>
      <w:proofErr w:type="spell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SPI.h</w:t>
      </w:r>
      <w:proofErr w:type="spell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&gt;</w:t>
      </w:r>
    </w:p>
    <w:p w14:paraId="57EA2D3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&lt;MFRC522.h&gt;</w:t>
      </w:r>
    </w:p>
    <w:p w14:paraId="4DD63BB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</w:p>
    <w:p w14:paraId="2EBE1BB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SS_PIN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</w:p>
    <w:p w14:paraId="4E3B4BA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#define</w:t>
      </w:r>
    </w:p>
    <w:p w14:paraId="53D2E4C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RST_PIN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</w:t>
      </w:r>
    </w:p>
    <w:p w14:paraId="5CA01B6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proofErr w:type="gramEnd"/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RED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</w:p>
    <w:p w14:paraId="05475E1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C648C2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Green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</w:t>
      </w:r>
    </w:p>
    <w:p w14:paraId="1DF04F0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SS_PIN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, </w:t>
      </w:r>
      <w:r w:rsidRPr="00C648C2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RST_PIN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2714706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 // Create MFRC522 instance.</w:t>
      </w:r>
    </w:p>
    <w:p w14:paraId="5628BD0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</w:t>
      </w:r>
    </w:p>
    <w:p w14:paraId="73E812A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setup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</w:p>
    <w:p w14:paraId="291F6B9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{</w:t>
      </w:r>
    </w:p>
    <w:p w14:paraId="356FC6F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9600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1C2FD6C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 // Initiate a serial communication</w:t>
      </w:r>
    </w:p>
    <w:p w14:paraId="724F783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SPI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   // </w:t>
      </w:r>
      <w:proofErr w:type="gramStart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Initiate  SPI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bus</w:t>
      </w:r>
    </w:p>
    <w:p w14:paraId="6DC3D3B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0C9DBF2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PCD_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Init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Initiate MFRC522</w:t>
      </w:r>
    </w:p>
    <w:p w14:paraId="1ABB843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"Approximate your</w:t>
      </w:r>
    </w:p>
    <w:p w14:paraId="26CB7F7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  card to the reader..."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67E65B3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0B45218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LED_BUILTIN, OUTPUT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624BAE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A23B90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LED_BUILTIN,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// turn the LED off by making the voltage</w:t>
      </w:r>
    </w:p>
    <w:p w14:paraId="477D9AC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LOW</w:t>
      </w:r>
    </w:p>
    <w:p w14:paraId="38A8AE4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Green,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A327A5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RED, LOW</w:t>
      </w:r>
      <w:proofErr w:type="gramStart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D8B227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1DB5C2B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}</w:t>
      </w:r>
    </w:p>
    <w:p w14:paraId="60FBA2A5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</w:p>
    <w:p w14:paraId="309B8EA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loop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</w:p>
    <w:p w14:paraId="5ABD4A8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2AE1FCE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Look for new cards</w:t>
      </w:r>
    </w:p>
    <w:p w14:paraId="3AB0298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lastRenderedPageBreak/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(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!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mfrc522.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PICC_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IsNewCardPresent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))</w:t>
      </w:r>
    </w:p>
    <w:p w14:paraId="1335B9F9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0F2C331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{</w:t>
      </w:r>
    </w:p>
    <w:p w14:paraId="2DB0C49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return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7172700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4E41A07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Select one of the cards</w:t>
      </w:r>
    </w:p>
    <w:p w14:paraId="46B5543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(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!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mfrc522.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PICC_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ReadCardSerial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))</w:t>
      </w:r>
    </w:p>
    <w:p w14:paraId="356B8B4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79CC0F5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{</w:t>
      </w:r>
    </w:p>
    <w:p w14:paraId="24748A6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return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25EEE53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58DD421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//Show UID on serial monitor</w:t>
      </w:r>
    </w:p>
    <w:p w14:paraId="3B3DE3B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"UID</w:t>
      </w:r>
    </w:p>
    <w:p w14:paraId="5054EDF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  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tag :</w:t>
      </w:r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653B0A4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String content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250734C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byte 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letter;</w:t>
      </w:r>
      <w:proofErr w:type="gramEnd"/>
    </w:p>
    <w:p w14:paraId="20811D2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for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(byte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;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</w:p>
    <w:p w14:paraId="144806A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mfrc522.uid.size;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++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</w:p>
    <w:p w14:paraId="2A3347C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{</w:t>
      </w:r>
    </w:p>
    <w:p w14:paraId="0C5639E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]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0x10</w:t>
      </w:r>
    </w:p>
    <w:p w14:paraId="62F6F4E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?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0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: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371E3A6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], HEX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DB35E4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concat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String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</w:t>
      </w:r>
    </w:p>
    <w:p w14:paraId="0533BF7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0x</w:t>
      </w:r>
      <w:proofErr w:type="gramStart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?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0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: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D45795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concat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String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mfrc522.uid.uidByte[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],</w:t>
      </w:r>
    </w:p>
    <w:p w14:paraId="5D4C1C0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HEX)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BDB0457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2C425D5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090497D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</w:t>
      </w:r>
      <w:proofErr w:type="gramStart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Message :</w:t>
      </w:r>
      <w:proofErr w:type="gramEnd"/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 xml:space="preserve"> 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0430CB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toUpperCase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774CC0D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568F06E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((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substring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"1A 7C 78 30"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||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proofErr w:type="spellStart"/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content.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substring</w:t>
      </w:r>
      <w:proofErr w:type="spellEnd"/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  <w:r w:rsidRPr="00C648C2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"CC</w:t>
      </w:r>
    </w:p>
    <w:p w14:paraId="4809474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lastRenderedPageBreak/>
        <w:t>  CC A3 16"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 )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//change here the UID of the card/cards that you want to give access</w:t>
      </w:r>
    </w:p>
    <w:p w14:paraId="27013E5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5C0B87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{</w:t>
      </w:r>
    </w:p>
    <w:p w14:paraId="7D717D8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"Authorized access"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05EA7FA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02F5BF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LED_BUILTIN,</w:t>
      </w:r>
    </w:p>
    <w:p w14:paraId="03E80513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HIGH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turn the LED on (HIGH is the voltage level)</w:t>
      </w:r>
    </w:p>
    <w:p w14:paraId="7717646B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Green,</w:t>
      </w:r>
    </w:p>
    <w:p w14:paraId="577457C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HIGH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5575CC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10000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38E498F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Green, LOW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4A8A69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750B3502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</w:t>
      </w:r>
    </w:p>
    <w:p w14:paraId="49FD853D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</w:t>
      </w:r>
      <w:r w:rsidRPr="00C648C2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</w:p>
    <w:p w14:paraId="1DED4436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{</w:t>
      </w:r>
    </w:p>
    <w:p w14:paraId="325E974C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71DF039E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Serial.</w:t>
      </w:r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C648C2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 Access denied"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39AA96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LED_BUILTIN,</w:t>
      </w:r>
    </w:p>
    <w:p w14:paraId="2F61A890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LOW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C648C2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// turn the LED off by making the voltage LOW</w:t>
      </w:r>
    </w:p>
    <w:p w14:paraId="508C757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RED,</w:t>
      </w:r>
    </w:p>
    <w:p w14:paraId="3783A901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HIGH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0F7637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10000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3DB0308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C648C2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RED, LOW</w:t>
      </w:r>
      <w:proofErr w:type="gramStart"/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B42E338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</w:p>
    <w:p w14:paraId="4013A0F4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</w:t>
      </w:r>
      <w:r w:rsidRPr="00C648C2">
        <w:rPr>
          <w:rFonts w:ascii="Consolas" w:eastAsia="Times New Roman" w:hAnsi="Consolas" w:cs="Consolas"/>
          <w:color w:val="C9D1D9"/>
          <w:sz w:val="30"/>
          <w:szCs w:val="30"/>
          <w:lang w:val="pt-BR" w:eastAsia="pt-BR"/>
        </w:rPr>
        <w:t>}</w:t>
      </w:r>
    </w:p>
    <w:p w14:paraId="4C1280AA" w14:textId="77777777" w:rsidR="00C648C2" w:rsidRPr="00C648C2" w:rsidRDefault="00C648C2" w:rsidP="00C648C2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C648C2">
        <w:rPr>
          <w:rFonts w:ascii="Consolas" w:eastAsia="Times New Roman" w:hAnsi="Consolas" w:cs="Consolas"/>
          <w:color w:val="C9D1D9"/>
          <w:sz w:val="30"/>
          <w:szCs w:val="30"/>
          <w:lang w:val="pt-BR" w:eastAsia="pt-BR"/>
        </w:rPr>
        <w:t>}</w:t>
      </w:r>
      <w:r w:rsidRPr="00C648C2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 xml:space="preserve"> </w:t>
      </w:r>
    </w:p>
    <w:p w14:paraId="45A8E193" w14:textId="77777777" w:rsidR="00C648C2" w:rsidRDefault="00C648C2">
      <w:pPr>
        <w:rPr>
          <w:lang w:val="pt-BR" w:bidi="pt-BR"/>
        </w:rPr>
      </w:pPr>
    </w:p>
    <w:p w14:paraId="30A9A1FA" w14:textId="12C12AF9" w:rsidR="005C6D45" w:rsidRPr="007070BB" w:rsidRDefault="00C648C2">
      <w:pPr>
        <w:pStyle w:val="Ttulo1"/>
        <w:rPr>
          <w:lang w:val="pt-BR"/>
        </w:rPr>
      </w:pPr>
      <w:proofErr w:type="spellStart"/>
      <w:r>
        <w:rPr>
          <w:lang w:val="pt-BR" w:bidi="pt-BR"/>
        </w:rPr>
        <w:t>Schematics</w:t>
      </w:r>
      <w:proofErr w:type="spellEnd"/>
    </w:p>
    <w:p w14:paraId="76B7AE30" w14:textId="6039A2BE" w:rsidR="005C6D45" w:rsidRDefault="00C648C2">
      <w:pPr>
        <w:rPr>
          <w:lang w:val="pt-BR" w:bidi="pt-BR"/>
        </w:rPr>
      </w:pPr>
      <w:proofErr w:type="spellStart"/>
      <w:r>
        <w:rPr>
          <w:lang w:val="pt-BR" w:bidi="pt-BR"/>
        </w:rPr>
        <w:t>Xxxxxxxx</w:t>
      </w:r>
      <w:proofErr w:type="spellEnd"/>
    </w:p>
    <w:p w14:paraId="43A54277" w14:textId="07C047C8" w:rsidR="00C648C2" w:rsidRPr="007070BB" w:rsidRDefault="00C648C2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FD72372" wp14:editId="2DBCDE02">
            <wp:extent cx="6120130" cy="3488055"/>
            <wp:effectExtent l="0" t="0" r="0" b="0"/>
            <wp:docPr id="333085257" name="Image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8C2">
        <w:t xml:space="preserve"> </w:t>
      </w:r>
    </w:p>
    <w:p w14:paraId="12803D5F" w14:textId="021138EA" w:rsidR="005C6D45" w:rsidRPr="007070BB" w:rsidRDefault="00C648C2">
      <w:pPr>
        <w:pStyle w:val="Ttulo1"/>
        <w:rPr>
          <w:lang w:val="pt-BR"/>
        </w:rPr>
      </w:pPr>
      <w:r>
        <w:rPr>
          <w:lang w:val="pt-BR" w:bidi="pt-BR"/>
        </w:rPr>
        <w:t>Referencias</w:t>
      </w:r>
    </w:p>
    <w:p w14:paraId="1EBD94DE" w14:textId="221420EC" w:rsidR="005C6D45" w:rsidRDefault="00C648C2">
      <w:pPr>
        <w:rPr>
          <w:lang w:val="pt-BR"/>
        </w:rPr>
      </w:pPr>
      <w:hyperlink r:id="rId9" w:history="1">
        <w:r w:rsidRPr="00D84EAB">
          <w:rPr>
            <w:rStyle w:val="Hyperlink"/>
            <w:lang w:val="pt-BR"/>
          </w:rPr>
          <w:t>https://projecthub.arduino.cc/person87/rfid-rc522-sensor-64000f</w:t>
        </w:r>
      </w:hyperlink>
    </w:p>
    <w:p w14:paraId="4491DBBC" w14:textId="77777777" w:rsidR="00C648C2" w:rsidRPr="007070BB" w:rsidRDefault="00C648C2">
      <w:pPr>
        <w:rPr>
          <w:lang w:val="pt-BR"/>
        </w:rPr>
      </w:pPr>
    </w:p>
    <w:sectPr w:rsidR="00C648C2" w:rsidRPr="007070BB" w:rsidSect="00031937">
      <w:footerReference w:type="default" r:id="rId10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695E7" w14:textId="77777777" w:rsidR="00702FFB" w:rsidRDefault="00702FFB">
      <w:pPr>
        <w:spacing w:line="240" w:lineRule="auto"/>
      </w:pPr>
      <w:r>
        <w:separator/>
      </w:r>
    </w:p>
  </w:endnote>
  <w:endnote w:type="continuationSeparator" w:id="0">
    <w:p w14:paraId="51517CCC" w14:textId="77777777" w:rsidR="00702FFB" w:rsidRDefault="00702FFB">
      <w:pPr>
        <w:spacing w:line="240" w:lineRule="auto"/>
      </w:pPr>
      <w:r>
        <w:continuationSeparator/>
      </w:r>
    </w:p>
  </w:endnote>
  <w:endnote w:type="continuationNotice" w:id="1">
    <w:p w14:paraId="74DD6EBA" w14:textId="77777777" w:rsidR="00702FFB" w:rsidRDefault="00702FF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09CA25E4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2B1C3F45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CCDE" w14:textId="77777777" w:rsidR="00702FFB" w:rsidRDefault="00702FFB">
      <w:pPr>
        <w:spacing w:line="240" w:lineRule="auto"/>
      </w:pPr>
      <w:r>
        <w:separator/>
      </w:r>
    </w:p>
  </w:footnote>
  <w:footnote w:type="continuationSeparator" w:id="0">
    <w:p w14:paraId="727F8537" w14:textId="77777777" w:rsidR="00702FFB" w:rsidRDefault="00702FFB">
      <w:pPr>
        <w:spacing w:line="240" w:lineRule="auto"/>
      </w:pPr>
      <w:r>
        <w:continuationSeparator/>
      </w:r>
    </w:p>
  </w:footnote>
  <w:footnote w:type="continuationNotice" w:id="1">
    <w:p w14:paraId="5C75B0AB" w14:textId="77777777" w:rsidR="00702FFB" w:rsidRDefault="00702FFB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70FE9"/>
    <w:multiLevelType w:val="hybridMultilevel"/>
    <w:tmpl w:val="0FB4C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0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2763">
    <w:abstractNumId w:val="19"/>
  </w:num>
  <w:num w:numId="2" w16cid:durableId="1034959219">
    <w:abstractNumId w:val="19"/>
    <w:lvlOverride w:ilvl="0">
      <w:startOverride w:val="1"/>
    </w:lvlOverride>
  </w:num>
  <w:num w:numId="3" w16cid:durableId="1112624897">
    <w:abstractNumId w:val="19"/>
  </w:num>
  <w:num w:numId="4" w16cid:durableId="1550530518">
    <w:abstractNumId w:val="19"/>
    <w:lvlOverride w:ilvl="0">
      <w:startOverride w:val="1"/>
    </w:lvlOverride>
  </w:num>
  <w:num w:numId="5" w16cid:durableId="1911846930">
    <w:abstractNumId w:val="8"/>
  </w:num>
  <w:num w:numId="6" w16cid:durableId="255289699">
    <w:abstractNumId w:val="19"/>
    <w:lvlOverride w:ilvl="0">
      <w:startOverride w:val="1"/>
    </w:lvlOverride>
  </w:num>
  <w:num w:numId="7" w16cid:durableId="13631637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0204752">
    <w:abstractNumId w:val="10"/>
  </w:num>
  <w:num w:numId="9" w16cid:durableId="11657034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9369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1938868">
    <w:abstractNumId w:val="7"/>
  </w:num>
  <w:num w:numId="12" w16cid:durableId="1366826838">
    <w:abstractNumId w:val="6"/>
  </w:num>
  <w:num w:numId="13" w16cid:durableId="826938742">
    <w:abstractNumId w:val="5"/>
  </w:num>
  <w:num w:numId="14" w16cid:durableId="681316663">
    <w:abstractNumId w:val="4"/>
  </w:num>
  <w:num w:numId="15" w16cid:durableId="148836019">
    <w:abstractNumId w:val="3"/>
  </w:num>
  <w:num w:numId="16" w16cid:durableId="1445534267">
    <w:abstractNumId w:val="2"/>
  </w:num>
  <w:num w:numId="17" w16cid:durableId="1675262902">
    <w:abstractNumId w:val="1"/>
  </w:num>
  <w:num w:numId="18" w16cid:durableId="1695113675">
    <w:abstractNumId w:val="0"/>
  </w:num>
  <w:num w:numId="19" w16cid:durableId="1961645196">
    <w:abstractNumId w:val="20"/>
  </w:num>
  <w:num w:numId="20" w16cid:durableId="1481773757">
    <w:abstractNumId w:val="9"/>
  </w:num>
  <w:num w:numId="21" w16cid:durableId="811093735">
    <w:abstractNumId w:val="18"/>
  </w:num>
  <w:num w:numId="22" w16cid:durableId="1542129532">
    <w:abstractNumId w:val="17"/>
  </w:num>
  <w:num w:numId="23" w16cid:durableId="1517307377">
    <w:abstractNumId w:val="16"/>
  </w:num>
  <w:num w:numId="24" w16cid:durableId="1535923070">
    <w:abstractNumId w:val="12"/>
  </w:num>
  <w:num w:numId="25" w16cid:durableId="10691087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72762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521347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435773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6101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534662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787506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677032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55083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98216096">
    <w:abstractNumId w:val="14"/>
  </w:num>
  <w:num w:numId="35" w16cid:durableId="1700086617">
    <w:abstractNumId w:val="15"/>
  </w:num>
  <w:num w:numId="36" w16cid:durableId="574515220">
    <w:abstractNumId w:val="13"/>
  </w:num>
  <w:num w:numId="37" w16cid:durableId="2140956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C2"/>
    <w:rsid w:val="000167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6D6020"/>
    <w:rsid w:val="00702FFB"/>
    <w:rsid w:val="007070BB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20EAA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648C2"/>
    <w:rsid w:val="00C90A2E"/>
    <w:rsid w:val="00CC5861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A846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C64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rojecthub.arduino.cc/person87/rfid-rc522-sensor-64000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6F9CE8B9-8B61-4A60-8151-E9A76F31ABB8%7d\%7b39BDD067-BF06-4E3F-8EA5-30CB8CB5C950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{39BDD067-BF06-4E3F-8EA5-30CB8CB5C950}TFc97815bb-36b3-4f03-9a37-9a8516cb4bec36d52261_win32-f80666cabcfb</Template>
  <TotalTime>0</TotalTime>
  <Pages>7</Pages>
  <Words>723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2026-03-31T15:00:00Z</dcterms:created>
  <dcterms:modified xsi:type="dcterms:W3CDTF">2026-03-31T15:08:00Z</dcterms:modified>
</cp:coreProperties>
</file>