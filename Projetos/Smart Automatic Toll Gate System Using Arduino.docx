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A590" w14:textId="3E013F9C" w:rsidR="005C6D45" w:rsidRPr="00C51695" w:rsidRDefault="00C51695">
      <w:pPr>
        <w:pStyle w:val="Ttulo"/>
        <w:rPr>
          <w:sz w:val="72"/>
          <w:szCs w:val="72"/>
          <w:lang w:val="en-US"/>
        </w:rPr>
      </w:pPr>
      <w:r w:rsidRPr="00C51695">
        <w:rPr>
          <w:sz w:val="72"/>
          <w:szCs w:val="72"/>
          <w:lang w:val="en-US" w:bidi="pt-BR"/>
        </w:rPr>
        <w:t>Smart Automatic Toll Gate System Using Arduino &amp; RFID</w:t>
      </w:r>
    </w:p>
    <w:p w14:paraId="16DFBE15" w14:textId="6749D57B" w:rsidR="00617D63" w:rsidRPr="00C51695" w:rsidRDefault="00C51695">
      <w:pPr>
        <w:rPr>
          <w:lang w:val="en-US"/>
        </w:rPr>
      </w:pPr>
      <w:bookmarkStart w:id="0" w:name="_Hlk487785372"/>
      <w:bookmarkEnd w:id="0"/>
      <w:r w:rsidRPr="00C51695">
        <w:rPr>
          <w:lang w:val="en-US" w:bidi="pt-BR"/>
        </w:rPr>
        <w:t>Create an automated toll gate with Arduino that detects vehicles, verifies RFID payment cards, deducts tolls, and controls a servo-driven gate seamlessly.</w:t>
      </w:r>
    </w:p>
    <w:p w14:paraId="21A65D00" w14:textId="7890C178" w:rsidR="00C51695" w:rsidRDefault="00C51695">
      <w:pPr>
        <w:pStyle w:val="Ttulo1"/>
        <w:rPr>
          <w:lang w:val="pt-BR" w:bidi="pt-BR"/>
        </w:rPr>
      </w:pPr>
      <w:r>
        <w:rPr>
          <w:noProof/>
        </w:rPr>
        <w:drawing>
          <wp:inline distT="0" distB="0" distL="0" distR="0" wp14:anchorId="7D1A224A" wp14:editId="57780983">
            <wp:extent cx="6120130" cy="4080510"/>
            <wp:effectExtent l="0" t="0" r="0" b="0"/>
            <wp:docPr id="1334660730" name="Image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4EED" w14:textId="77777777" w:rsidR="00C51695" w:rsidRDefault="00C51695">
      <w:pPr>
        <w:pStyle w:val="Ttulo1"/>
        <w:rPr>
          <w:lang w:val="pt-BR" w:bidi="pt-BR"/>
        </w:rPr>
      </w:pPr>
    </w:p>
    <w:p w14:paraId="343F5AD9" w14:textId="18468FA5" w:rsidR="005C6D45" w:rsidRPr="00C51695" w:rsidRDefault="00C51695">
      <w:pPr>
        <w:pStyle w:val="Ttulo1"/>
        <w:rPr>
          <w:lang w:val="en-US"/>
        </w:rPr>
      </w:pPr>
      <w:r w:rsidRPr="00C51695">
        <w:rPr>
          <w:lang w:val="en-US" w:bidi="pt-BR"/>
        </w:rPr>
        <w:t>Components and supplies</w:t>
      </w:r>
    </w:p>
    <w:p w14:paraId="469CBF4E" w14:textId="198A580A" w:rsidR="00C51695" w:rsidRPr="00C51695" w:rsidRDefault="00C51695" w:rsidP="00C51695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51695">
        <w:rPr>
          <w:lang w:val="en-US" w:bidi="pt-BR"/>
        </w:rPr>
        <w:t xml:space="preserve">1 </w:t>
      </w:r>
      <w:r w:rsidRPr="00C51695">
        <w:rPr>
          <w:lang w:val="en-US" w:bidi="pt-BR"/>
        </w:rPr>
        <w:t>Ring with 12 RGB WS2812 LEDs and integrated driver</w:t>
      </w:r>
    </w:p>
    <w:p w14:paraId="5ECD313D" w14:textId="6BC7A80A" w:rsidR="00C51695" w:rsidRPr="00C51695" w:rsidRDefault="00C51695" w:rsidP="00C51695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51695">
        <w:rPr>
          <w:lang w:val="en-US" w:bidi="pt-BR"/>
        </w:rPr>
        <w:t>1</w:t>
      </w:r>
      <w:r w:rsidRPr="00C51695">
        <w:rPr>
          <w:lang w:val="en-US" w:bidi="pt-BR"/>
        </w:rPr>
        <w:t xml:space="preserve"> </w:t>
      </w:r>
      <w:r w:rsidRPr="00C51695">
        <w:rPr>
          <w:lang w:val="en-US" w:bidi="pt-BR"/>
        </w:rPr>
        <w:t>RS422 / RS485 Shield for Arduino UNO</w:t>
      </w:r>
    </w:p>
    <w:p w14:paraId="09F95E8C" w14:textId="08FA7B3A" w:rsidR="00C51695" w:rsidRPr="00C51695" w:rsidRDefault="00C51695" w:rsidP="00C51695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51695">
        <w:rPr>
          <w:lang w:val="en-US" w:bidi="pt-BR"/>
        </w:rPr>
        <w:t>1</w:t>
      </w:r>
      <w:r w:rsidRPr="00C51695">
        <w:rPr>
          <w:lang w:val="en-US" w:bidi="pt-BR"/>
        </w:rPr>
        <w:t xml:space="preserve"> </w:t>
      </w:r>
      <w:r w:rsidRPr="00C51695">
        <w:rPr>
          <w:lang w:val="en-US" w:bidi="pt-BR"/>
        </w:rPr>
        <w:t xml:space="preserve">Servo Motor SG90 180 </w:t>
      </w:r>
      <w:proofErr w:type="gramStart"/>
      <w:r w:rsidRPr="00C51695">
        <w:rPr>
          <w:lang w:val="en-US" w:bidi="pt-BR"/>
        </w:rPr>
        <w:t>degree</w:t>
      </w:r>
      <w:proofErr w:type="gramEnd"/>
    </w:p>
    <w:p w14:paraId="093AC352" w14:textId="74555713" w:rsidR="00C51695" w:rsidRPr="00C51695" w:rsidRDefault="00C51695" w:rsidP="00C51695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C51695">
        <w:rPr>
          <w:lang w:val="en-US" w:bidi="pt-BR"/>
        </w:rPr>
        <w:t>1</w:t>
      </w:r>
      <w:r w:rsidRPr="00C51695">
        <w:rPr>
          <w:lang w:val="en-US" w:bidi="pt-BR"/>
        </w:rPr>
        <w:t xml:space="preserve"> </w:t>
      </w:r>
      <w:r w:rsidRPr="00C51695">
        <w:rPr>
          <w:lang w:val="en-US" w:bidi="pt-BR"/>
        </w:rPr>
        <w:t>RFID Reader Module</w:t>
      </w:r>
    </w:p>
    <w:p w14:paraId="4263263D" w14:textId="5D7DB06D" w:rsidR="00C51695" w:rsidRPr="00C51695" w:rsidRDefault="00C51695" w:rsidP="00C51695">
      <w:pPr>
        <w:pStyle w:val="PargrafodaLista"/>
        <w:numPr>
          <w:ilvl w:val="0"/>
          <w:numId w:val="37"/>
        </w:numPr>
        <w:rPr>
          <w:lang w:val="pt-BR" w:bidi="pt-BR"/>
        </w:rPr>
      </w:pPr>
      <w:r w:rsidRPr="00C51695">
        <w:rPr>
          <w:lang w:val="pt-BR" w:bidi="pt-BR"/>
        </w:rPr>
        <w:t>1</w:t>
      </w:r>
      <w:r w:rsidRPr="00C51695">
        <w:rPr>
          <w:lang w:val="pt-BR" w:bidi="pt-BR"/>
        </w:rPr>
        <w:t xml:space="preserve"> </w:t>
      </w:r>
      <w:r w:rsidRPr="00C51695">
        <w:rPr>
          <w:lang w:val="pt-BR" w:bidi="pt-BR"/>
        </w:rPr>
        <w:t>ir sensor</w:t>
      </w:r>
    </w:p>
    <w:p w14:paraId="42A598DF" w14:textId="3E9D8CF2" w:rsidR="005C6D45" w:rsidRPr="007070BB" w:rsidRDefault="00C51695" w:rsidP="000F00E7">
      <w:pPr>
        <w:pStyle w:val="Ttulo1"/>
        <w:rPr>
          <w:lang w:val="pt-BR"/>
        </w:rPr>
      </w:pPr>
      <w:r w:rsidRPr="00C51695">
        <w:rPr>
          <w:lang w:val="pt-BR" w:bidi="pt-BR"/>
        </w:rPr>
        <w:lastRenderedPageBreak/>
        <w:t>Project Overview</w:t>
      </w:r>
    </w:p>
    <w:p w14:paraId="12893057" w14:textId="1D11306A" w:rsidR="00C51695" w:rsidRPr="00C51695" w:rsidRDefault="00C51695" w:rsidP="00C51695">
      <w:pPr>
        <w:rPr>
          <w:lang w:val="en-US" w:bidi="pt-BR"/>
        </w:rPr>
      </w:pPr>
      <w:r w:rsidRPr="00C51695">
        <w:rPr>
          <w:lang w:val="en-US" w:bidi="pt-BR"/>
        </w:rPr>
        <w:t xml:space="preserve">This is a Smart $ Automatic Toll Gate System Project Using </w:t>
      </w:r>
      <w:proofErr w:type="gramStart"/>
      <w:r w:rsidRPr="00C51695">
        <w:rPr>
          <w:lang w:val="en-US" w:bidi="pt-BR"/>
        </w:rPr>
        <w:t>Arduino  $</w:t>
      </w:r>
      <w:proofErr w:type="gramEnd"/>
      <w:r w:rsidRPr="00C51695">
        <w:rPr>
          <w:lang w:val="en-US" w:bidi="pt-BR"/>
        </w:rPr>
        <w:t xml:space="preserve"> , RFID cards, and basic sensor modules to automate toll collection. Designed for learning and real-world relevance, this system detects vehicles, authenticates payments via RFID, opens a servo-controlled toll barrier, and resets for the next vehicle — all without manual intervention. </w:t>
      </w:r>
    </w:p>
    <w:p w14:paraId="65E67030" w14:textId="17468015" w:rsidR="005C6D45" w:rsidRDefault="00C51695" w:rsidP="00C51695">
      <w:pPr>
        <w:rPr>
          <w:lang w:val="en-US" w:bidi="pt-BR"/>
        </w:rPr>
      </w:pPr>
      <w:r w:rsidRPr="00C51695">
        <w:rPr>
          <w:lang w:val="en-US" w:bidi="pt-BR"/>
        </w:rPr>
        <w:t xml:space="preserve">This toll gate automation demonstrates how embedded systems and low-cost components can transform traditional toll booths into contactless, efficient, and scalable solutions — ideal for student projects, IoT demos, and smart city prototypes. </w:t>
      </w:r>
    </w:p>
    <w:p w14:paraId="000E1A55" w14:textId="77777777" w:rsidR="00C51695" w:rsidRDefault="00C51695" w:rsidP="00C51695">
      <w:pPr>
        <w:rPr>
          <w:lang w:val="en-US" w:bidi="pt-BR"/>
        </w:rPr>
      </w:pPr>
    </w:p>
    <w:p w14:paraId="15FCFA8F" w14:textId="77777777" w:rsidR="00C51695" w:rsidRPr="007070BB" w:rsidRDefault="00C51695" w:rsidP="00C51695">
      <w:pPr>
        <w:rPr>
          <w:lang w:val="pt-BR"/>
        </w:rPr>
      </w:pPr>
    </w:p>
    <w:p w14:paraId="04E3C055" w14:textId="1CBE4FB7" w:rsidR="00C51695" w:rsidRPr="00C51695" w:rsidRDefault="00C51695" w:rsidP="00C51695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/>
          <w14:ligatures w14:val="standard"/>
          <w14:numForm w14:val="oldStyle"/>
        </w:rPr>
      </w:pPr>
      <w:proofErr w:type="spellStart"/>
      <w:r w:rsidRPr="00C51695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>How</w:t>
      </w:r>
      <w:proofErr w:type="spellEnd"/>
      <w:r w:rsidRPr="00C51695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 xml:space="preserve"> It Works</w:t>
      </w:r>
    </w:p>
    <w:p w14:paraId="30561D19" w14:textId="77777777" w:rsidR="00C51695" w:rsidRPr="00C51695" w:rsidRDefault="00C51695" w:rsidP="00C51695">
      <w:pPr>
        <w:rPr>
          <w:lang w:val="en-US" w:bidi="pt-BR"/>
        </w:rPr>
      </w:pPr>
      <w:r w:rsidRPr="00C51695">
        <w:rPr>
          <w:lang w:val="en-US" w:bidi="pt-BR"/>
        </w:rPr>
        <w:t xml:space="preserve">The automated toll system operates through a clear, event-driven workflow: </w:t>
      </w:r>
    </w:p>
    <w:p w14:paraId="01668482" w14:textId="77777777" w:rsidR="00C51695" w:rsidRDefault="00C51695" w:rsidP="00C51695">
      <w:pPr>
        <w:pStyle w:val="PargrafodaLista"/>
        <w:numPr>
          <w:ilvl w:val="0"/>
          <w:numId w:val="38"/>
        </w:numPr>
        <w:rPr>
          <w:lang w:val="en-US" w:bidi="pt-BR"/>
        </w:rPr>
      </w:pPr>
      <w:r w:rsidRPr="00C51695">
        <w:rPr>
          <w:lang w:val="en-US" w:bidi="pt-BR"/>
        </w:rPr>
        <w:t xml:space="preserve">Vehicle Detection </w:t>
      </w:r>
    </w:p>
    <w:p w14:paraId="28406ACD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An IR sensor at the entrance detects an approaching vehicle and triggers the system to start listening for an RFID card. </w:t>
      </w:r>
    </w:p>
    <w:p w14:paraId="58B0CFB3" w14:textId="121CE603" w:rsidR="00C51695" w:rsidRPr="00C51695" w:rsidRDefault="00C51695" w:rsidP="00C51695">
      <w:pPr>
        <w:pStyle w:val="PargrafodaLista"/>
        <w:numPr>
          <w:ilvl w:val="0"/>
          <w:numId w:val="38"/>
        </w:numPr>
        <w:rPr>
          <w:lang w:val="en-US" w:bidi="pt-BR"/>
        </w:rPr>
      </w:pPr>
      <w:r w:rsidRPr="00C51695">
        <w:rPr>
          <w:lang w:val="en-US" w:bidi="pt-BR"/>
        </w:rPr>
        <w:t xml:space="preserve">RFID Authentication </w:t>
      </w:r>
    </w:p>
    <w:p w14:paraId="4CB862F1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Drivers tap their RFID card near the RC522 reader. The Arduino reads its unique ID and checks if it’s stored in the onboard database with sufficient balance. </w:t>
      </w:r>
    </w:p>
    <w:p w14:paraId="475E04E7" w14:textId="7CEEFDE3" w:rsidR="00C51695" w:rsidRPr="00C51695" w:rsidRDefault="00C51695" w:rsidP="00C51695">
      <w:pPr>
        <w:pStyle w:val="PargrafodaLista"/>
        <w:numPr>
          <w:ilvl w:val="0"/>
          <w:numId w:val="38"/>
        </w:numPr>
        <w:rPr>
          <w:lang w:val="en-US" w:bidi="pt-BR"/>
        </w:rPr>
      </w:pPr>
      <w:r w:rsidRPr="00C51695">
        <w:rPr>
          <w:lang w:val="en-US" w:bidi="pt-BR"/>
        </w:rPr>
        <w:t xml:space="preserve">Validation Logic </w:t>
      </w:r>
    </w:p>
    <w:p w14:paraId="171D4F9A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Valid card + sufficient balance: Toll is deducted automatically. </w:t>
      </w:r>
    </w:p>
    <w:p w14:paraId="26251068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Invalid card / no balance: Access is denied; red LED lights up. </w:t>
      </w:r>
    </w:p>
    <w:p w14:paraId="48204E84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Unregistered card: Rejected with error feedback. </w:t>
      </w:r>
    </w:p>
    <w:p w14:paraId="4796BCA4" w14:textId="7CCFCD7F" w:rsidR="00C51695" w:rsidRPr="00C51695" w:rsidRDefault="00C51695" w:rsidP="00C51695">
      <w:pPr>
        <w:pStyle w:val="PargrafodaLista"/>
        <w:numPr>
          <w:ilvl w:val="0"/>
          <w:numId w:val="38"/>
        </w:numPr>
        <w:rPr>
          <w:lang w:val="en-US" w:bidi="pt-BR"/>
        </w:rPr>
      </w:pPr>
      <w:r w:rsidRPr="00C51695">
        <w:rPr>
          <w:lang w:val="en-US" w:bidi="pt-BR"/>
        </w:rPr>
        <w:t xml:space="preserve">Gate Control </w:t>
      </w:r>
    </w:p>
    <w:p w14:paraId="14773CD3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Upon successful payment: </w:t>
      </w:r>
    </w:p>
    <w:p w14:paraId="7C254E41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Green LED turns on. </w:t>
      </w:r>
    </w:p>
    <w:p w14:paraId="68897C07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The servo motor rotates to open the gate (~90°). </w:t>
      </w:r>
    </w:p>
    <w:p w14:paraId="271620BF" w14:textId="77777777" w:rsidR="00C5169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On exit detection by the second IR sensor, the gate closes automatically. </w:t>
      </w:r>
    </w:p>
    <w:p w14:paraId="01FD1A9D" w14:textId="5E3C383C" w:rsidR="005C6D45" w:rsidRDefault="00C51695" w:rsidP="00C51695">
      <w:pPr>
        <w:ind w:left="360"/>
        <w:rPr>
          <w:lang w:val="en-US" w:bidi="pt-BR"/>
        </w:rPr>
      </w:pPr>
      <w:r w:rsidRPr="00C51695">
        <w:rPr>
          <w:lang w:val="en-US" w:bidi="pt-BR"/>
        </w:rPr>
        <w:t xml:space="preserve">The flow repeats for subsequent vehicles without resetting the Arduino manually. </w:t>
      </w:r>
    </w:p>
    <w:p w14:paraId="6FA33813" w14:textId="77777777" w:rsidR="00C51695" w:rsidRDefault="00C51695" w:rsidP="00C51695">
      <w:pPr>
        <w:ind w:left="360"/>
        <w:rPr>
          <w:lang w:val="en-US" w:bidi="pt-BR"/>
        </w:rPr>
      </w:pPr>
    </w:p>
    <w:p w14:paraId="395C8C6C" w14:textId="1CF208BD" w:rsidR="00C51695" w:rsidRPr="007070BB" w:rsidRDefault="00C51695" w:rsidP="00C51695">
      <w:pPr>
        <w:ind w:left="360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7814F76F" wp14:editId="7F1DA700">
            <wp:extent cx="6120130" cy="4080510"/>
            <wp:effectExtent l="0" t="0" r="0" b="0"/>
            <wp:docPr id="258427014" name="Imagem 2" descr="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ck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A04C" w14:textId="4404A60B" w:rsidR="005C6D45" w:rsidRPr="00C51695" w:rsidRDefault="00C51695">
      <w:pPr>
        <w:pStyle w:val="Ttulo1"/>
        <w:rPr>
          <w:lang w:val="en-US"/>
        </w:rPr>
      </w:pPr>
      <w:r w:rsidRPr="00C51695">
        <w:rPr>
          <w:lang w:val="en-US" w:bidi="pt-BR"/>
        </w:rPr>
        <w:t>Wiring &amp; Connections</w:t>
      </w:r>
    </w:p>
    <w:p w14:paraId="1EC3B5F0" w14:textId="10A85B7F" w:rsidR="00BE45C8" w:rsidRDefault="00C51695" w:rsidP="00BE45C8">
      <w:pPr>
        <w:rPr>
          <w:lang w:val="en-US" w:bidi="pt-BR"/>
        </w:rPr>
      </w:pPr>
      <w:r w:rsidRPr="00C51695">
        <w:rPr>
          <w:lang w:val="en-US" w:bidi="pt-BR"/>
        </w:rPr>
        <w:t>Below is a concise reference for wiring major components:</w:t>
      </w:r>
    </w:p>
    <w:p w14:paraId="21480A3C" w14:textId="77777777" w:rsidR="00C51695" w:rsidRDefault="00C51695" w:rsidP="00C51695">
      <w:pPr>
        <w:rPr>
          <w:lang w:val="en-US"/>
        </w:rPr>
      </w:pPr>
      <w:r w:rsidRPr="00C51695">
        <w:rPr>
          <w:lang w:val="en-US"/>
        </w:rPr>
        <w:t xml:space="preserve">RFID RC522 Reader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51695" w14:paraId="1A133394" w14:textId="77777777" w:rsidTr="00C51695">
        <w:tc>
          <w:tcPr>
            <w:tcW w:w="4814" w:type="dxa"/>
          </w:tcPr>
          <w:p w14:paraId="69D9CF28" w14:textId="5C132D52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RFID Pin</w:t>
            </w:r>
          </w:p>
        </w:tc>
        <w:tc>
          <w:tcPr>
            <w:tcW w:w="4814" w:type="dxa"/>
          </w:tcPr>
          <w:p w14:paraId="63ED1A34" w14:textId="54A92846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Arduino</w:t>
            </w:r>
          </w:p>
        </w:tc>
      </w:tr>
      <w:tr w:rsidR="00C51695" w14:paraId="38346378" w14:textId="77777777" w:rsidTr="00C51695">
        <w:tc>
          <w:tcPr>
            <w:tcW w:w="4814" w:type="dxa"/>
          </w:tcPr>
          <w:p w14:paraId="6DAE83D0" w14:textId="11B6290F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SDA</w:t>
            </w:r>
          </w:p>
        </w:tc>
        <w:tc>
          <w:tcPr>
            <w:tcW w:w="4814" w:type="dxa"/>
          </w:tcPr>
          <w:p w14:paraId="5B03B49A" w14:textId="3E4DBB99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D10</w:t>
            </w:r>
          </w:p>
        </w:tc>
      </w:tr>
      <w:tr w:rsidR="00C51695" w14:paraId="2E1CCC61" w14:textId="77777777" w:rsidTr="00C51695">
        <w:tc>
          <w:tcPr>
            <w:tcW w:w="4814" w:type="dxa"/>
          </w:tcPr>
          <w:p w14:paraId="4CD8BF2C" w14:textId="743BA6D7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SCK</w:t>
            </w:r>
          </w:p>
        </w:tc>
        <w:tc>
          <w:tcPr>
            <w:tcW w:w="4814" w:type="dxa"/>
          </w:tcPr>
          <w:p w14:paraId="322AC6E3" w14:textId="4CE2AC00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D13</w:t>
            </w:r>
          </w:p>
        </w:tc>
      </w:tr>
      <w:tr w:rsidR="00C51695" w14:paraId="4BF07953" w14:textId="77777777" w:rsidTr="00C51695">
        <w:tc>
          <w:tcPr>
            <w:tcW w:w="4814" w:type="dxa"/>
          </w:tcPr>
          <w:p w14:paraId="21D97DE1" w14:textId="55099580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MOSI</w:t>
            </w:r>
          </w:p>
        </w:tc>
        <w:tc>
          <w:tcPr>
            <w:tcW w:w="4814" w:type="dxa"/>
          </w:tcPr>
          <w:p w14:paraId="2FBEF602" w14:textId="5D7DB3FE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D11</w:t>
            </w:r>
          </w:p>
        </w:tc>
      </w:tr>
      <w:tr w:rsidR="00C51695" w14:paraId="5A3D1C04" w14:textId="77777777" w:rsidTr="00C51695">
        <w:tc>
          <w:tcPr>
            <w:tcW w:w="4814" w:type="dxa"/>
          </w:tcPr>
          <w:p w14:paraId="636B53BF" w14:textId="5A55C1C1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MISO</w:t>
            </w:r>
          </w:p>
        </w:tc>
        <w:tc>
          <w:tcPr>
            <w:tcW w:w="4814" w:type="dxa"/>
          </w:tcPr>
          <w:p w14:paraId="2778A420" w14:textId="0CDDBA56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D12</w:t>
            </w:r>
          </w:p>
        </w:tc>
      </w:tr>
      <w:tr w:rsidR="00C51695" w14:paraId="4F32333D" w14:textId="77777777" w:rsidTr="00C51695">
        <w:tc>
          <w:tcPr>
            <w:tcW w:w="4814" w:type="dxa"/>
          </w:tcPr>
          <w:p w14:paraId="7568AEB9" w14:textId="56FB127E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RST</w:t>
            </w:r>
          </w:p>
        </w:tc>
        <w:tc>
          <w:tcPr>
            <w:tcW w:w="4814" w:type="dxa"/>
          </w:tcPr>
          <w:p w14:paraId="4C03F747" w14:textId="10DBE94B" w:rsid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D9</w:t>
            </w:r>
          </w:p>
        </w:tc>
      </w:tr>
      <w:tr w:rsidR="00C51695" w14:paraId="6256A483" w14:textId="77777777" w:rsidTr="00C51695">
        <w:tc>
          <w:tcPr>
            <w:tcW w:w="4814" w:type="dxa"/>
          </w:tcPr>
          <w:p w14:paraId="61FF8F90" w14:textId="4CB26AF1" w:rsidR="00C51695" w:rsidRP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3.3V</w:t>
            </w:r>
          </w:p>
        </w:tc>
        <w:tc>
          <w:tcPr>
            <w:tcW w:w="4814" w:type="dxa"/>
          </w:tcPr>
          <w:p w14:paraId="24336281" w14:textId="5701F943" w:rsidR="00C51695" w:rsidRP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3.3V</w:t>
            </w:r>
          </w:p>
        </w:tc>
      </w:tr>
      <w:tr w:rsidR="00C51695" w14:paraId="287FB7D6" w14:textId="77777777" w:rsidTr="00C51695">
        <w:tc>
          <w:tcPr>
            <w:tcW w:w="4814" w:type="dxa"/>
          </w:tcPr>
          <w:p w14:paraId="320C752E" w14:textId="0A7C61C2" w:rsidR="00C51695" w:rsidRP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GND</w:t>
            </w:r>
          </w:p>
        </w:tc>
        <w:tc>
          <w:tcPr>
            <w:tcW w:w="4814" w:type="dxa"/>
          </w:tcPr>
          <w:p w14:paraId="22F83E6E" w14:textId="147DBDDA" w:rsidR="00C51695" w:rsidRPr="00C51695" w:rsidRDefault="00C51695" w:rsidP="00C51695">
            <w:pPr>
              <w:rPr>
                <w:lang w:val="en-US"/>
              </w:rPr>
            </w:pPr>
            <w:r w:rsidRPr="00C51695">
              <w:rPr>
                <w:lang w:val="en-US"/>
              </w:rPr>
              <w:t>GND</w:t>
            </w:r>
          </w:p>
        </w:tc>
      </w:tr>
    </w:tbl>
    <w:p w14:paraId="6A41941C" w14:textId="77777777" w:rsidR="00C51695" w:rsidRDefault="00C51695" w:rsidP="00C51695">
      <w:pPr>
        <w:rPr>
          <w:lang w:val="en-US"/>
        </w:rPr>
      </w:pPr>
    </w:p>
    <w:p w14:paraId="78550D94" w14:textId="77777777" w:rsidR="006F0F69" w:rsidRDefault="006F0F69" w:rsidP="00C51695">
      <w:pPr>
        <w:rPr>
          <w:lang w:val="en-US"/>
        </w:rPr>
      </w:pPr>
    </w:p>
    <w:p w14:paraId="258F264B" w14:textId="77777777" w:rsidR="006F0F69" w:rsidRPr="00C51695" w:rsidRDefault="006F0F69" w:rsidP="00C51695">
      <w:pPr>
        <w:rPr>
          <w:lang w:val="en-US"/>
        </w:rPr>
      </w:pPr>
    </w:p>
    <w:p w14:paraId="6ECABB57" w14:textId="77777777" w:rsidR="006F0F69" w:rsidRDefault="006F0F69" w:rsidP="00C51695">
      <w:pPr>
        <w:rPr>
          <w:lang w:val="en-US"/>
        </w:rPr>
      </w:pPr>
      <w:r w:rsidRPr="006F0F69">
        <w:lastRenderedPageBreak/>
        <w:t>IR Sensors</w:t>
      </w:r>
      <w:r w:rsidR="00C51695" w:rsidRPr="00C51695">
        <w:rPr>
          <w:lang w:val="en-US"/>
        </w:rPr>
        <w:tab/>
        <w:t xml:space="preserve">  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F0F69" w14:paraId="7D17836F" w14:textId="77777777" w:rsidTr="006F0F69">
        <w:tc>
          <w:tcPr>
            <w:tcW w:w="4814" w:type="dxa"/>
          </w:tcPr>
          <w:p w14:paraId="7D692261" w14:textId="18A478EF" w:rsidR="006F0F69" w:rsidRDefault="006F0F69" w:rsidP="00C51695">
            <w:pPr>
              <w:rPr>
                <w:lang w:val="en-US"/>
              </w:rPr>
            </w:pPr>
            <w:r w:rsidRPr="006F0F69">
              <w:t>IR Sensor</w:t>
            </w:r>
          </w:p>
        </w:tc>
        <w:tc>
          <w:tcPr>
            <w:tcW w:w="4814" w:type="dxa"/>
          </w:tcPr>
          <w:p w14:paraId="4558DCB2" w14:textId="6F907E6D" w:rsidR="006F0F69" w:rsidRDefault="006F0F69" w:rsidP="00C51695">
            <w:pPr>
              <w:rPr>
                <w:lang w:val="en-US"/>
              </w:rPr>
            </w:pPr>
            <w:r w:rsidRPr="006F0F69">
              <w:t>Arduino</w:t>
            </w:r>
          </w:p>
        </w:tc>
      </w:tr>
      <w:tr w:rsidR="006F0F69" w14:paraId="6EC90DF1" w14:textId="77777777" w:rsidTr="006F0F69">
        <w:tc>
          <w:tcPr>
            <w:tcW w:w="4814" w:type="dxa"/>
          </w:tcPr>
          <w:p w14:paraId="0A1A3350" w14:textId="5945F465" w:rsidR="006F0F69" w:rsidRDefault="006F0F69" w:rsidP="00C51695">
            <w:pPr>
              <w:rPr>
                <w:lang w:val="en-US"/>
              </w:rPr>
            </w:pPr>
            <w:r w:rsidRPr="006F0F69">
              <w:t xml:space="preserve">Entry Sensor </w:t>
            </w:r>
          </w:p>
        </w:tc>
        <w:tc>
          <w:tcPr>
            <w:tcW w:w="4814" w:type="dxa"/>
          </w:tcPr>
          <w:p w14:paraId="2A2F2C73" w14:textId="3D2ACD98" w:rsidR="006F0F69" w:rsidRDefault="006F0F69" w:rsidP="00C51695">
            <w:pPr>
              <w:rPr>
                <w:lang w:val="en-US"/>
              </w:rPr>
            </w:pPr>
            <w:r w:rsidRPr="006F0F69">
              <w:t>OUT</w:t>
            </w:r>
            <w:r>
              <w:t xml:space="preserve"> </w:t>
            </w:r>
            <w:r w:rsidRPr="006F0F69">
              <w:t>D2</w:t>
            </w:r>
          </w:p>
        </w:tc>
      </w:tr>
      <w:tr w:rsidR="006F0F69" w14:paraId="617F899F" w14:textId="77777777" w:rsidTr="006F0F69">
        <w:tc>
          <w:tcPr>
            <w:tcW w:w="4814" w:type="dxa"/>
          </w:tcPr>
          <w:p w14:paraId="3228D269" w14:textId="1FCF48A4" w:rsidR="006F0F69" w:rsidRDefault="006F0F69" w:rsidP="00C51695">
            <w:pPr>
              <w:rPr>
                <w:lang w:val="en-US"/>
              </w:rPr>
            </w:pPr>
            <w:r w:rsidRPr="006F0F69">
              <w:t>Exit Sensor</w:t>
            </w:r>
          </w:p>
        </w:tc>
        <w:tc>
          <w:tcPr>
            <w:tcW w:w="4814" w:type="dxa"/>
          </w:tcPr>
          <w:p w14:paraId="631CC35C" w14:textId="27259C7B" w:rsidR="006F0F69" w:rsidRDefault="006F0F69" w:rsidP="00C51695">
            <w:pPr>
              <w:rPr>
                <w:lang w:val="en-US"/>
              </w:rPr>
            </w:pPr>
            <w:r w:rsidRPr="006F0F69">
              <w:t>OUT</w:t>
            </w:r>
            <w:r>
              <w:t xml:space="preserve"> </w:t>
            </w:r>
            <w:r w:rsidRPr="006F0F69">
              <w:t>D3</w:t>
            </w:r>
          </w:p>
        </w:tc>
      </w:tr>
      <w:tr w:rsidR="006F0F69" w14:paraId="628430A0" w14:textId="77777777" w:rsidTr="006F0F69">
        <w:tc>
          <w:tcPr>
            <w:tcW w:w="4814" w:type="dxa"/>
          </w:tcPr>
          <w:p w14:paraId="74CF737F" w14:textId="2319EF8A" w:rsidR="006F0F69" w:rsidRDefault="006F0F69" w:rsidP="00C51695">
            <w:pPr>
              <w:rPr>
                <w:lang w:val="en-US"/>
              </w:rPr>
            </w:pPr>
            <w:r w:rsidRPr="006F0F69">
              <w:t>VCC</w:t>
            </w:r>
            <w:r w:rsidRPr="006F0F69">
              <w:tab/>
              <w:t xml:space="preserve">                                         </w:t>
            </w:r>
          </w:p>
        </w:tc>
        <w:tc>
          <w:tcPr>
            <w:tcW w:w="4814" w:type="dxa"/>
          </w:tcPr>
          <w:p w14:paraId="558ECE10" w14:textId="4397E8CF" w:rsidR="006F0F69" w:rsidRDefault="006F0F69" w:rsidP="00C51695">
            <w:pPr>
              <w:rPr>
                <w:lang w:val="en-US"/>
              </w:rPr>
            </w:pPr>
            <w:r w:rsidRPr="006F0F69">
              <w:t>5V</w:t>
            </w:r>
          </w:p>
        </w:tc>
      </w:tr>
      <w:tr w:rsidR="006F0F69" w14:paraId="43A1E8DC" w14:textId="77777777" w:rsidTr="006F0F69">
        <w:tc>
          <w:tcPr>
            <w:tcW w:w="4814" w:type="dxa"/>
          </w:tcPr>
          <w:p w14:paraId="044A4AC9" w14:textId="3A769D54" w:rsidR="006F0F69" w:rsidRDefault="006F0F69" w:rsidP="00C51695">
            <w:pPr>
              <w:rPr>
                <w:lang w:val="en-US"/>
              </w:rPr>
            </w:pPr>
            <w:r w:rsidRPr="006F0F69">
              <w:t>GND</w:t>
            </w:r>
            <w:r w:rsidRPr="006F0F69">
              <w:tab/>
              <w:t xml:space="preserve">                              </w:t>
            </w:r>
          </w:p>
        </w:tc>
        <w:tc>
          <w:tcPr>
            <w:tcW w:w="4814" w:type="dxa"/>
          </w:tcPr>
          <w:p w14:paraId="3123C0A3" w14:textId="34C7060D" w:rsidR="006F0F69" w:rsidRDefault="006F0F69" w:rsidP="00C51695">
            <w:pPr>
              <w:rPr>
                <w:lang w:val="en-US"/>
              </w:rPr>
            </w:pPr>
            <w:r w:rsidRPr="006F0F69">
              <w:t>GND</w:t>
            </w:r>
          </w:p>
        </w:tc>
      </w:tr>
      <w:tr w:rsidR="006F0F69" w14:paraId="05420D2A" w14:textId="77777777" w:rsidTr="006F0F69">
        <w:tc>
          <w:tcPr>
            <w:tcW w:w="4814" w:type="dxa"/>
          </w:tcPr>
          <w:p w14:paraId="356F09E1" w14:textId="6DC36A10" w:rsidR="006F0F69" w:rsidRDefault="006F0F69" w:rsidP="00C51695">
            <w:pPr>
              <w:rPr>
                <w:lang w:val="en-US"/>
              </w:rPr>
            </w:pPr>
            <w:r w:rsidRPr="006F0F69">
              <w:rPr>
                <w:lang w:val="en-US"/>
              </w:rPr>
              <w:t xml:space="preserve">LED                                       </w:t>
            </w:r>
          </w:p>
        </w:tc>
        <w:tc>
          <w:tcPr>
            <w:tcW w:w="4814" w:type="dxa"/>
          </w:tcPr>
          <w:p w14:paraId="7FDABAED" w14:textId="16711355" w:rsidR="006F0F69" w:rsidRDefault="006F0F69" w:rsidP="00C51695">
            <w:pPr>
              <w:rPr>
                <w:lang w:val="en-US"/>
              </w:rPr>
            </w:pPr>
            <w:r w:rsidRPr="006F0F69">
              <w:t>Indicators</w:t>
            </w:r>
          </w:p>
        </w:tc>
      </w:tr>
      <w:tr w:rsidR="006F0F69" w14:paraId="16764161" w14:textId="77777777" w:rsidTr="006F0F69">
        <w:tc>
          <w:tcPr>
            <w:tcW w:w="4814" w:type="dxa"/>
          </w:tcPr>
          <w:p w14:paraId="4736510D" w14:textId="510BAC45" w:rsidR="006F0F69" w:rsidRPr="006F0F69" w:rsidRDefault="006F0F69" w:rsidP="00C51695">
            <w:pPr>
              <w:rPr>
                <w:lang w:val="en-US"/>
              </w:rPr>
            </w:pPr>
            <w:r w:rsidRPr="006F0F69">
              <w:t>LED</w:t>
            </w:r>
            <w:r w:rsidRPr="006F0F69">
              <w:tab/>
              <w:t xml:space="preserve">                                       </w:t>
            </w:r>
          </w:p>
        </w:tc>
        <w:tc>
          <w:tcPr>
            <w:tcW w:w="4814" w:type="dxa"/>
          </w:tcPr>
          <w:p w14:paraId="09D04867" w14:textId="7F391AED" w:rsidR="006F0F69" w:rsidRDefault="006F0F69" w:rsidP="00C51695">
            <w:pPr>
              <w:rPr>
                <w:lang w:val="en-US"/>
              </w:rPr>
            </w:pPr>
            <w:r w:rsidRPr="006F0F69">
              <w:t>Arduino</w:t>
            </w:r>
          </w:p>
        </w:tc>
      </w:tr>
      <w:tr w:rsidR="006F0F69" w14:paraId="29CD25C3" w14:textId="77777777" w:rsidTr="006F0F69">
        <w:tc>
          <w:tcPr>
            <w:tcW w:w="4814" w:type="dxa"/>
          </w:tcPr>
          <w:p w14:paraId="04E2D053" w14:textId="78658B45" w:rsidR="006F0F69" w:rsidRPr="006F0F69" w:rsidRDefault="006F0F69" w:rsidP="00C51695">
            <w:pPr>
              <w:rPr>
                <w:lang w:val="en-US"/>
              </w:rPr>
            </w:pPr>
            <w:r w:rsidRPr="006F0F69">
              <w:t>Red</w:t>
            </w:r>
            <w:r w:rsidRPr="006F0F69">
              <w:tab/>
              <w:t xml:space="preserve">                                         </w:t>
            </w:r>
          </w:p>
        </w:tc>
        <w:tc>
          <w:tcPr>
            <w:tcW w:w="4814" w:type="dxa"/>
          </w:tcPr>
          <w:p w14:paraId="0C5EBEDF" w14:textId="552E25E7" w:rsidR="006F0F69" w:rsidRDefault="006F0F69" w:rsidP="00C51695">
            <w:pPr>
              <w:rPr>
                <w:lang w:val="en-US"/>
              </w:rPr>
            </w:pPr>
            <w:r w:rsidRPr="006F0F69">
              <w:t>D6</w:t>
            </w:r>
          </w:p>
        </w:tc>
      </w:tr>
      <w:tr w:rsidR="006F0F69" w14:paraId="0FD2FA24" w14:textId="77777777" w:rsidTr="006F0F69">
        <w:tc>
          <w:tcPr>
            <w:tcW w:w="4814" w:type="dxa"/>
          </w:tcPr>
          <w:p w14:paraId="12C8ED7E" w14:textId="59184CA2" w:rsidR="006F0F69" w:rsidRPr="006F0F69" w:rsidRDefault="006F0F69" w:rsidP="00C51695">
            <w:pPr>
              <w:rPr>
                <w:lang w:val="en-US"/>
              </w:rPr>
            </w:pPr>
            <w:r w:rsidRPr="006F0F69">
              <w:t>Green</w:t>
            </w:r>
            <w:r w:rsidRPr="006F0F69">
              <w:tab/>
              <w:t xml:space="preserve">                                 </w:t>
            </w:r>
          </w:p>
        </w:tc>
        <w:tc>
          <w:tcPr>
            <w:tcW w:w="4814" w:type="dxa"/>
          </w:tcPr>
          <w:p w14:paraId="414BB106" w14:textId="1E6FD8B2" w:rsidR="006F0F69" w:rsidRDefault="006F0F69" w:rsidP="00C51695">
            <w:pPr>
              <w:rPr>
                <w:lang w:val="en-US"/>
              </w:rPr>
            </w:pPr>
            <w:r w:rsidRPr="006F0F69">
              <w:t>D7</w:t>
            </w:r>
          </w:p>
        </w:tc>
      </w:tr>
      <w:tr w:rsidR="006F0F69" w14:paraId="0F28AAA4" w14:textId="77777777" w:rsidTr="006F0F69">
        <w:tc>
          <w:tcPr>
            <w:tcW w:w="4814" w:type="dxa"/>
          </w:tcPr>
          <w:p w14:paraId="228D4B68" w14:textId="3B4FE576" w:rsidR="006F0F69" w:rsidRPr="006F0F69" w:rsidRDefault="006F0F69" w:rsidP="00C51695">
            <w:r w:rsidRPr="006F0F69">
              <w:t>GND</w:t>
            </w:r>
            <w:r w:rsidRPr="006F0F69">
              <w:tab/>
              <w:t xml:space="preserve">                                </w:t>
            </w:r>
          </w:p>
        </w:tc>
        <w:tc>
          <w:tcPr>
            <w:tcW w:w="4814" w:type="dxa"/>
          </w:tcPr>
          <w:p w14:paraId="21929346" w14:textId="50BD3577" w:rsidR="006F0F69" w:rsidRDefault="006F0F69" w:rsidP="00C51695">
            <w:pPr>
              <w:rPr>
                <w:lang w:val="en-US"/>
              </w:rPr>
            </w:pPr>
            <w:r w:rsidRPr="006F0F69">
              <w:t>GND</w:t>
            </w:r>
          </w:p>
        </w:tc>
      </w:tr>
    </w:tbl>
    <w:p w14:paraId="1EAA6561" w14:textId="77777777" w:rsidR="006F0F69" w:rsidRDefault="006F0F69" w:rsidP="00C51695">
      <w:pPr>
        <w:rPr>
          <w:lang w:val="en-US"/>
        </w:rPr>
      </w:pPr>
    </w:p>
    <w:p w14:paraId="2661FAAD" w14:textId="77777777" w:rsidR="006F0F69" w:rsidRDefault="006F0F69" w:rsidP="00C51695">
      <w:r w:rsidRPr="006F0F69">
        <w:t xml:space="preserve">Servo Motor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F0F69" w14:paraId="3F8FE493" w14:textId="77777777" w:rsidTr="006F0F69">
        <w:tc>
          <w:tcPr>
            <w:tcW w:w="4814" w:type="dxa"/>
          </w:tcPr>
          <w:p w14:paraId="49AF3160" w14:textId="01C7B69A" w:rsidR="006F0F69" w:rsidRDefault="006F0F69" w:rsidP="00C51695">
            <w:pPr>
              <w:rPr>
                <w:lang w:val="en-US"/>
              </w:rPr>
            </w:pPr>
            <w:r w:rsidRPr="006F0F69">
              <w:t>Servo Pin</w:t>
            </w:r>
          </w:p>
        </w:tc>
        <w:tc>
          <w:tcPr>
            <w:tcW w:w="4814" w:type="dxa"/>
          </w:tcPr>
          <w:p w14:paraId="610608E3" w14:textId="24C23054" w:rsidR="006F0F69" w:rsidRDefault="006F0F69" w:rsidP="00C51695">
            <w:pPr>
              <w:rPr>
                <w:lang w:val="en-US"/>
              </w:rPr>
            </w:pPr>
            <w:r w:rsidRPr="006F0F69">
              <w:t>Arduino</w:t>
            </w:r>
          </w:p>
        </w:tc>
      </w:tr>
      <w:tr w:rsidR="006F0F69" w14:paraId="35A19D0B" w14:textId="77777777" w:rsidTr="006F0F69">
        <w:tc>
          <w:tcPr>
            <w:tcW w:w="4814" w:type="dxa"/>
          </w:tcPr>
          <w:p w14:paraId="0E40BBC3" w14:textId="6CF12E73" w:rsidR="006F0F69" w:rsidRDefault="006F0F69" w:rsidP="00C51695">
            <w:pPr>
              <w:rPr>
                <w:lang w:val="en-US"/>
              </w:rPr>
            </w:pPr>
            <w:r w:rsidRPr="006F0F69">
              <w:t>Signal</w:t>
            </w:r>
            <w:r w:rsidRPr="006F0F69">
              <w:tab/>
              <w:t xml:space="preserve">                    </w:t>
            </w:r>
          </w:p>
        </w:tc>
        <w:tc>
          <w:tcPr>
            <w:tcW w:w="4814" w:type="dxa"/>
          </w:tcPr>
          <w:p w14:paraId="646FF1F1" w14:textId="2B71D75A" w:rsidR="006F0F69" w:rsidRDefault="006F0F69" w:rsidP="00C51695">
            <w:pPr>
              <w:rPr>
                <w:lang w:val="en-US"/>
              </w:rPr>
            </w:pPr>
            <w:r w:rsidRPr="006F0F69">
              <w:t>D5</w:t>
            </w:r>
          </w:p>
        </w:tc>
      </w:tr>
      <w:tr w:rsidR="006F0F69" w14:paraId="1D420444" w14:textId="77777777" w:rsidTr="006F0F69">
        <w:tc>
          <w:tcPr>
            <w:tcW w:w="4814" w:type="dxa"/>
          </w:tcPr>
          <w:p w14:paraId="14127774" w14:textId="7C45404E" w:rsidR="006F0F69" w:rsidRDefault="006F0F69" w:rsidP="00C51695">
            <w:pPr>
              <w:rPr>
                <w:lang w:val="en-US"/>
              </w:rPr>
            </w:pPr>
            <w:r w:rsidRPr="006F0F69">
              <w:t>VCC</w:t>
            </w:r>
            <w:r w:rsidRPr="006F0F69">
              <w:tab/>
              <w:t xml:space="preserve">                           </w:t>
            </w:r>
          </w:p>
        </w:tc>
        <w:tc>
          <w:tcPr>
            <w:tcW w:w="4814" w:type="dxa"/>
          </w:tcPr>
          <w:p w14:paraId="237D696B" w14:textId="2A3EFC45" w:rsidR="006F0F69" w:rsidRDefault="006F0F69" w:rsidP="00C51695">
            <w:pPr>
              <w:rPr>
                <w:lang w:val="en-US"/>
              </w:rPr>
            </w:pPr>
            <w:r w:rsidRPr="006F0F69">
              <w:t>5V</w:t>
            </w:r>
          </w:p>
        </w:tc>
      </w:tr>
      <w:tr w:rsidR="006F0F69" w14:paraId="49C928D4" w14:textId="77777777" w:rsidTr="006F0F69">
        <w:tc>
          <w:tcPr>
            <w:tcW w:w="4814" w:type="dxa"/>
          </w:tcPr>
          <w:p w14:paraId="08AA68BE" w14:textId="6817F7E0" w:rsidR="006F0F69" w:rsidRDefault="006F0F69" w:rsidP="00C51695">
            <w:pPr>
              <w:rPr>
                <w:lang w:val="en-US"/>
              </w:rPr>
            </w:pPr>
            <w:r w:rsidRPr="006F0F69">
              <w:t>GND</w:t>
            </w:r>
            <w:r w:rsidRPr="006F0F69">
              <w:tab/>
              <w:t xml:space="preserve">                  </w:t>
            </w:r>
          </w:p>
        </w:tc>
        <w:tc>
          <w:tcPr>
            <w:tcW w:w="4814" w:type="dxa"/>
          </w:tcPr>
          <w:p w14:paraId="0C80F1CE" w14:textId="67C67828" w:rsidR="006F0F69" w:rsidRDefault="006F0F69" w:rsidP="00C51695">
            <w:pPr>
              <w:rPr>
                <w:lang w:val="en-US"/>
              </w:rPr>
            </w:pPr>
            <w:r w:rsidRPr="006F0F69">
              <w:rPr>
                <w:lang w:val="en-US"/>
              </w:rPr>
              <w:t>GND</w:t>
            </w:r>
            <w:r w:rsidRPr="006F0F69">
              <w:rPr>
                <w:lang w:val="en-US"/>
              </w:rPr>
              <w:tab/>
              <w:t xml:space="preserve">                  </w:t>
            </w:r>
          </w:p>
        </w:tc>
      </w:tr>
    </w:tbl>
    <w:p w14:paraId="7F91F21F" w14:textId="77E2C488" w:rsidR="00C51695" w:rsidRPr="00C51695" w:rsidRDefault="00C51695" w:rsidP="00C51695">
      <w:pPr>
        <w:rPr>
          <w:lang w:val="en-US"/>
        </w:rPr>
      </w:pPr>
      <w:r w:rsidRPr="00C51695">
        <w:rPr>
          <w:lang w:val="en-US"/>
        </w:rPr>
        <w:t xml:space="preserve">                              </w:t>
      </w:r>
    </w:p>
    <w:p w14:paraId="38179EA9" w14:textId="5D243F78" w:rsidR="00C51695" w:rsidRDefault="006F0F69" w:rsidP="00C51695">
      <w:pPr>
        <w:rPr>
          <w:lang w:val="en-US"/>
        </w:rPr>
      </w:pPr>
      <w:r w:rsidRPr="006F0F69">
        <w:rPr>
          <w:lang w:val="en-US"/>
        </w:rPr>
        <w:t>All sensors share a common ground. The RFID uses 3.3V logic, so confirm proper voltage to prevent damage.</w:t>
      </w:r>
      <w:r w:rsidR="00C51695" w:rsidRPr="00C51695">
        <w:rPr>
          <w:lang w:val="en-US"/>
        </w:rPr>
        <w:tab/>
        <w:t xml:space="preserve">                           </w:t>
      </w:r>
    </w:p>
    <w:p w14:paraId="312861E8" w14:textId="77777777" w:rsidR="006F0F69" w:rsidRDefault="006F0F69" w:rsidP="00C51695">
      <w:pPr>
        <w:rPr>
          <w:lang w:val="en-US"/>
        </w:rPr>
      </w:pPr>
    </w:p>
    <w:p w14:paraId="4F8B5AD4" w14:textId="426FAE0B" w:rsidR="006F0F69" w:rsidRPr="00C51695" w:rsidRDefault="006F0F69" w:rsidP="00C5169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5EB94C" wp14:editId="4BA015E7">
            <wp:extent cx="6120130" cy="6883400"/>
            <wp:effectExtent l="0" t="0" r="0" b="0"/>
            <wp:docPr id="628326736" name="Imagem 3" descr="Wir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ring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2994" w14:textId="2B2A6552" w:rsidR="00C51695" w:rsidRPr="006F0F69" w:rsidRDefault="00C51695" w:rsidP="00C51695">
      <w:pPr>
        <w:rPr>
          <w:lang w:val="pt-BR"/>
        </w:rPr>
      </w:pPr>
      <w:r w:rsidRPr="00C51695">
        <w:rPr>
          <w:lang w:val="en-US"/>
        </w:rPr>
        <w:tab/>
      </w:r>
      <w:r w:rsidRPr="006F0F69">
        <w:rPr>
          <w:lang w:val="pt-BR"/>
        </w:rPr>
        <w:t xml:space="preserve">                          </w:t>
      </w:r>
    </w:p>
    <w:p w14:paraId="552772C8" w14:textId="28EECD34" w:rsidR="005C6D45" w:rsidRPr="007070BB" w:rsidRDefault="006F0F69">
      <w:pPr>
        <w:pStyle w:val="Ttulo1"/>
        <w:rPr>
          <w:lang w:val="pt-BR"/>
        </w:rPr>
      </w:pPr>
      <w:r w:rsidRPr="006F0F69">
        <w:rPr>
          <w:lang w:val="pt-BR" w:bidi="pt-BR"/>
        </w:rPr>
        <w:t xml:space="preserve">Arduino </w:t>
      </w:r>
      <w:proofErr w:type="spellStart"/>
      <w:r w:rsidRPr="006F0F69">
        <w:rPr>
          <w:lang w:val="pt-BR" w:bidi="pt-BR"/>
        </w:rPr>
        <w:t>Code</w:t>
      </w:r>
      <w:proofErr w:type="spellEnd"/>
      <w:r w:rsidRPr="006F0F69">
        <w:rPr>
          <w:lang w:val="pt-BR" w:bidi="pt-BR"/>
        </w:rPr>
        <w:t xml:space="preserve"> </w:t>
      </w:r>
      <w:proofErr w:type="spellStart"/>
      <w:r w:rsidRPr="006F0F69">
        <w:rPr>
          <w:lang w:val="pt-BR" w:bidi="pt-BR"/>
        </w:rPr>
        <w:t>Highlights</w:t>
      </w:r>
      <w:proofErr w:type="spellEnd"/>
    </w:p>
    <w:p w14:paraId="7C64AE72" w14:textId="5159D050" w:rsidR="006F0F69" w:rsidRPr="006F0F69" w:rsidRDefault="006F0F69" w:rsidP="006F0F69">
      <w:pPr>
        <w:rPr>
          <w:lang w:val="en-US" w:bidi="pt-BR"/>
        </w:rPr>
      </w:pPr>
      <w:r w:rsidRPr="006F0F69">
        <w:rPr>
          <w:lang w:val="en-US" w:bidi="pt-BR"/>
        </w:rPr>
        <w:t xml:space="preserve">Your Arduino sketch includes: </w:t>
      </w:r>
    </w:p>
    <w:p w14:paraId="7F6F59DC" w14:textId="77777777" w:rsidR="006F0F69" w:rsidRPr="006F0F69" w:rsidRDefault="006F0F69" w:rsidP="006F0F69">
      <w:pPr>
        <w:pStyle w:val="PargrafodaLista"/>
        <w:numPr>
          <w:ilvl w:val="0"/>
          <w:numId w:val="40"/>
        </w:numPr>
        <w:rPr>
          <w:lang w:val="pt-BR"/>
        </w:rPr>
      </w:pPr>
      <w:r w:rsidRPr="006F0F69">
        <w:rPr>
          <w:lang w:val="en-US" w:bidi="pt-BR"/>
        </w:rPr>
        <w:t xml:space="preserve">Libraries: SPI (communication), MFRC522 (RFID), Servo (gate control) </w:t>
      </w:r>
    </w:p>
    <w:p w14:paraId="780FB26F" w14:textId="77777777" w:rsidR="006F0F69" w:rsidRPr="006F0F69" w:rsidRDefault="006F0F69" w:rsidP="006F0F69">
      <w:pPr>
        <w:pStyle w:val="PargrafodaLista"/>
        <w:numPr>
          <w:ilvl w:val="0"/>
          <w:numId w:val="40"/>
        </w:numPr>
        <w:rPr>
          <w:lang w:val="pt-BR"/>
        </w:rPr>
      </w:pPr>
      <w:r w:rsidRPr="006F0F69">
        <w:rPr>
          <w:lang w:val="en-US" w:bidi="pt-BR"/>
        </w:rPr>
        <w:t xml:space="preserve">Pin Definitions &amp; Setup: Map hardware pins to intuitive constants </w:t>
      </w:r>
    </w:p>
    <w:p w14:paraId="03D0273E" w14:textId="77777777" w:rsidR="006F0F69" w:rsidRPr="006F0F69" w:rsidRDefault="006F0F69" w:rsidP="006F0F69">
      <w:pPr>
        <w:pStyle w:val="PargrafodaLista"/>
        <w:numPr>
          <w:ilvl w:val="0"/>
          <w:numId w:val="40"/>
        </w:numPr>
        <w:rPr>
          <w:lang w:val="pt-BR"/>
        </w:rPr>
      </w:pPr>
      <w:r w:rsidRPr="006F0F69">
        <w:rPr>
          <w:lang w:val="en-US" w:bidi="pt-BR"/>
        </w:rPr>
        <w:lastRenderedPageBreak/>
        <w:t xml:space="preserve">Main Loop: Listen for vehicle presence (IR) and RFID card </w:t>
      </w:r>
    </w:p>
    <w:p w14:paraId="79485E8F" w14:textId="77777777" w:rsidR="006F0F69" w:rsidRPr="006F0F69" w:rsidRDefault="006F0F69" w:rsidP="006F0F69">
      <w:pPr>
        <w:pStyle w:val="PargrafodaLista"/>
        <w:numPr>
          <w:ilvl w:val="0"/>
          <w:numId w:val="40"/>
        </w:numPr>
        <w:rPr>
          <w:lang w:val="pt-BR"/>
        </w:rPr>
      </w:pPr>
      <w:r w:rsidRPr="006F0F69">
        <w:rPr>
          <w:lang w:val="en-US" w:bidi="pt-BR"/>
        </w:rPr>
        <w:t xml:space="preserve">Authenticator: Matches UID against allowed cards and checks balance </w:t>
      </w:r>
    </w:p>
    <w:p w14:paraId="656B3E24" w14:textId="637E246D" w:rsidR="005C6D45" w:rsidRDefault="006F0F69" w:rsidP="006F0F69">
      <w:pPr>
        <w:pStyle w:val="PargrafodaLista"/>
        <w:numPr>
          <w:ilvl w:val="0"/>
          <w:numId w:val="40"/>
        </w:numPr>
        <w:rPr>
          <w:lang w:val="pt-BR"/>
        </w:rPr>
      </w:pPr>
      <w:r w:rsidRPr="006F0F69">
        <w:rPr>
          <w:lang w:val="en-US" w:bidi="pt-BR"/>
        </w:rPr>
        <w:t xml:space="preserve">Servo Control: Opens/closes the gate and updates LEDs accordingly </w:t>
      </w:r>
      <w:proofErr w:type="spellStart"/>
      <w:r w:rsidR="002F25A8" w:rsidRPr="006F0F69">
        <w:rPr>
          <w:lang w:val="en-US" w:bidi="pt-BR"/>
        </w:rPr>
        <w:t>onde</w:t>
      </w:r>
      <w:proofErr w:type="spellEnd"/>
      <w:r w:rsidR="002F25A8" w:rsidRPr="006F0F69">
        <w:rPr>
          <w:lang w:val="en-US" w:bidi="pt-BR"/>
        </w:rPr>
        <w:t xml:space="preserve"> </w:t>
      </w:r>
      <w:proofErr w:type="spellStart"/>
      <w:r w:rsidR="002F25A8" w:rsidRPr="006F0F69">
        <w:rPr>
          <w:lang w:val="en-US" w:bidi="pt-BR"/>
        </w:rPr>
        <w:t>ele</w:t>
      </w:r>
      <w:proofErr w:type="spellEnd"/>
      <w:r w:rsidR="002F25A8" w:rsidRPr="006F0F69">
        <w:rPr>
          <w:lang w:val="en-US" w:bidi="pt-BR"/>
        </w:rPr>
        <w:t xml:space="preserve"> </w:t>
      </w:r>
      <w:proofErr w:type="spellStart"/>
      <w:r w:rsidR="002F25A8" w:rsidRPr="006F0F69">
        <w:rPr>
          <w:lang w:val="en-US" w:bidi="pt-BR"/>
        </w:rPr>
        <w:t>está</w:t>
      </w:r>
      <w:proofErr w:type="spellEnd"/>
      <w:r w:rsidR="002F25A8" w:rsidRPr="006F0F69">
        <w:rPr>
          <w:lang w:val="en-US" w:bidi="pt-BR"/>
        </w:rPr>
        <w:t xml:space="preserve">. </w:t>
      </w:r>
      <w:r w:rsidR="002F25A8" w:rsidRPr="006F0F69">
        <w:rPr>
          <w:lang w:val="pt-BR" w:bidi="pt-BR"/>
        </w:rPr>
        <w:t>Basta usar a opção Personalizar Sumário para fazer esse tipo de alteração e o Word fará a alteração.</w:t>
      </w:r>
    </w:p>
    <w:p w14:paraId="7DFCDB5F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proofErr w:type="gramEnd"/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</w:t>
      </w:r>
      <w:proofErr w:type="spellStart"/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SPI.h</w:t>
      </w:r>
      <w:proofErr w:type="spellEnd"/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&gt;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6878CEDC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proofErr w:type="gramEnd"/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&lt;MFRC522.h&gt;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7DA4B7CB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</w:t>
      </w:r>
      <w:proofErr w:type="spellStart"/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Servo.h</w:t>
      </w:r>
      <w:proofErr w:type="spellEnd"/>
      <w:r w:rsidRPr="006F0F69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&gt;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332BD9D6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SS_PIN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3450C095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proofErr w:type="gramEnd"/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RST_PIN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18F8E5CE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IR_ENTRY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1F94C2DD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IR_EXIT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3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29046683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proofErr w:type="gramEnd"/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LED_RED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6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28DD7B58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proofErr w:type="gramStart"/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proofErr w:type="gramEnd"/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LED_GREEN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53D1AAF2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#define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SERVO_PIN 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</w:t>
      </w:r>
      <w:r w:rsidRPr="006F0F69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 </w:t>
      </w:r>
    </w:p>
    <w:p w14:paraId="2D97E6CC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Servo </w:t>
      </w:r>
      <w:proofErr w:type="spellStart"/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gateServo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377DF4A1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MFRC522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mfrc522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6F0F69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SS_PIN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, </w:t>
      </w:r>
      <w:r w:rsidRPr="006F0F69">
        <w:rPr>
          <w:rFonts w:ascii="Consolas" w:eastAsia="Times New Roman" w:hAnsi="Consolas" w:cs="Consolas"/>
          <w:color w:val="4EC9B0"/>
          <w:sz w:val="30"/>
          <w:szCs w:val="30"/>
          <w:lang w:val="en-US" w:eastAsia="pt-BR"/>
        </w:rPr>
        <w:t>RST_PIN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761E9A21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void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setup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 {  </w:t>
      </w:r>
    </w:p>
    <w:p w14:paraId="0F0BD56F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r w:rsidRPr="006F0F69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9600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5407B719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r w:rsidRPr="006F0F69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SPI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470827A1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r w:rsidRPr="006F0F69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mfrc522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PCD_</w:t>
      </w:r>
      <w:proofErr w:type="gramStart"/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Init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1EE51465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r w:rsidRPr="006F0F69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gateServo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attach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(SERVO_PIN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554C366A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IR_ENTRY, INPUT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67D06489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IR_EXIT, INPUT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40ADC86A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LED_RED, OUTPUT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65EE72E2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proofErr w:type="gramStart"/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LED_GREEN, OUTPUT</w:t>
      </w:r>
      <w:proofErr w:type="gramStart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</w:t>
      </w:r>
    </w:p>
    <w:p w14:paraId="07BA22EB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   </w:t>
      </w:r>
      <w:proofErr w:type="spellStart"/>
      <w:r w:rsidRPr="006F0F69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gateServo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6F0F69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write</w:t>
      </w:r>
      <w:proofErr w:type="spellEnd"/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6F0F69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r w:rsidRPr="006F0F69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// Start with gate closed  </w:t>
      </w:r>
    </w:p>
    <w:p w14:paraId="0ADA4A8C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6F0F69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}  </w:t>
      </w:r>
    </w:p>
    <w:p w14:paraId="736A80AC" w14:textId="77777777" w:rsidR="006F0F69" w:rsidRPr="006F0F69" w:rsidRDefault="006F0F69" w:rsidP="006F0F69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287F7631" w14:textId="47FD2C4D" w:rsidR="006F0F69" w:rsidRDefault="006F0F69" w:rsidP="006F0F69">
      <w:pPr>
        <w:rPr>
          <w:lang w:val="en-US"/>
        </w:rPr>
      </w:pPr>
      <w:r w:rsidRPr="006F0F69">
        <w:rPr>
          <w:lang w:val="en-US"/>
        </w:rPr>
        <w:t>More logic handles UID comparison, balance update, and event sequencing.</w:t>
      </w:r>
    </w:p>
    <w:p w14:paraId="5276BD55" w14:textId="77777777" w:rsidR="006F0F69" w:rsidRDefault="006F0F69" w:rsidP="006F0F69">
      <w:pPr>
        <w:rPr>
          <w:lang w:val="en-US"/>
        </w:rPr>
      </w:pPr>
    </w:p>
    <w:p w14:paraId="6124F7DB" w14:textId="77777777" w:rsidR="006F0F69" w:rsidRPr="006F0F69" w:rsidRDefault="006F0F69" w:rsidP="006F0F69">
      <w:pPr>
        <w:rPr>
          <w:b/>
          <w:bCs/>
          <w:lang w:val="pt-BR"/>
        </w:rPr>
      </w:pPr>
      <w:r w:rsidRPr="006F0F69">
        <w:rPr>
          <w:b/>
          <w:bCs/>
          <w:lang w:val="pt-BR"/>
        </w:rPr>
        <w:t xml:space="preserve">Real-World </w:t>
      </w:r>
      <w:proofErr w:type="spellStart"/>
      <w:r w:rsidRPr="006F0F69">
        <w:rPr>
          <w:b/>
          <w:bCs/>
          <w:lang w:val="pt-BR"/>
        </w:rPr>
        <w:t>Applications</w:t>
      </w:r>
      <w:proofErr w:type="spellEnd"/>
    </w:p>
    <w:p w14:paraId="624573A8" w14:textId="77777777" w:rsidR="006F0F69" w:rsidRPr="006F0F69" w:rsidRDefault="006F0F69" w:rsidP="006F0F69">
      <w:pPr>
        <w:rPr>
          <w:lang w:val="en-US"/>
        </w:rPr>
      </w:pPr>
      <w:r w:rsidRPr="006F0F69">
        <w:rPr>
          <w:lang w:val="en-US"/>
        </w:rPr>
        <w:t xml:space="preserve">Beyond a classroom project, this architecture has practical relevance: </w:t>
      </w:r>
    </w:p>
    <w:p w14:paraId="1D72F1D7" w14:textId="77777777" w:rsidR="006F0F69" w:rsidRPr="006F0F69" w:rsidRDefault="006F0F69" w:rsidP="006F0F69">
      <w:pPr>
        <w:numPr>
          <w:ilvl w:val="0"/>
          <w:numId w:val="41"/>
        </w:numPr>
        <w:rPr>
          <w:lang w:val="en-US"/>
        </w:rPr>
      </w:pPr>
      <w:r w:rsidRPr="006F0F69">
        <w:rPr>
          <w:b/>
          <w:bCs/>
          <w:lang w:val="en-US"/>
        </w:rPr>
        <w:t xml:space="preserve">Highway Toll Plazas: </w:t>
      </w:r>
      <w:r w:rsidRPr="006F0F69">
        <w:rPr>
          <w:lang w:val="en-US"/>
        </w:rPr>
        <w:t xml:space="preserve">Faster and contactless tolling. </w:t>
      </w:r>
    </w:p>
    <w:p w14:paraId="5DB4779B" w14:textId="77777777" w:rsidR="006F0F69" w:rsidRPr="006F0F69" w:rsidRDefault="006F0F69" w:rsidP="006F0F69">
      <w:pPr>
        <w:numPr>
          <w:ilvl w:val="0"/>
          <w:numId w:val="41"/>
        </w:numPr>
        <w:rPr>
          <w:lang w:val="en-US"/>
        </w:rPr>
      </w:pPr>
      <w:r w:rsidRPr="006F0F69">
        <w:rPr>
          <w:b/>
          <w:bCs/>
          <w:lang w:val="en-US"/>
        </w:rPr>
        <w:lastRenderedPageBreak/>
        <w:t xml:space="preserve">Parking Management: </w:t>
      </w:r>
      <w:r w:rsidRPr="006F0F69">
        <w:rPr>
          <w:lang w:val="en-US"/>
        </w:rPr>
        <w:t xml:space="preserve">Automated entry and exit tracking. </w:t>
      </w:r>
    </w:p>
    <w:p w14:paraId="6F5D5F7B" w14:textId="77777777" w:rsidR="006F0F69" w:rsidRPr="006F0F69" w:rsidRDefault="006F0F69" w:rsidP="006F0F69">
      <w:pPr>
        <w:numPr>
          <w:ilvl w:val="0"/>
          <w:numId w:val="41"/>
        </w:numPr>
        <w:rPr>
          <w:lang w:val="en-US"/>
        </w:rPr>
      </w:pPr>
      <w:r w:rsidRPr="006F0F69">
        <w:rPr>
          <w:b/>
          <w:bCs/>
          <w:lang w:val="en-US"/>
        </w:rPr>
        <w:t xml:space="preserve">Gated Communities: </w:t>
      </w:r>
      <w:r w:rsidRPr="006F0F69">
        <w:rPr>
          <w:lang w:val="en-US"/>
        </w:rPr>
        <w:t xml:space="preserve">Efficient resident vehicle access. </w:t>
      </w:r>
    </w:p>
    <w:p w14:paraId="6C24DA48" w14:textId="77777777" w:rsidR="006F0F69" w:rsidRPr="006F0F69" w:rsidRDefault="006F0F69" w:rsidP="006F0F69">
      <w:pPr>
        <w:numPr>
          <w:ilvl w:val="0"/>
          <w:numId w:val="41"/>
        </w:numPr>
        <w:rPr>
          <w:lang w:val="en-US"/>
        </w:rPr>
      </w:pPr>
      <w:r w:rsidRPr="006F0F69">
        <w:rPr>
          <w:b/>
          <w:bCs/>
          <w:lang w:val="en-US"/>
        </w:rPr>
        <w:t xml:space="preserve">Industrial Facilities: </w:t>
      </w:r>
      <w:r w:rsidRPr="006F0F69">
        <w:rPr>
          <w:lang w:val="en-US"/>
        </w:rPr>
        <w:t xml:space="preserve">Track truck movement and permit access. </w:t>
      </w:r>
    </w:p>
    <w:p w14:paraId="3A77F564" w14:textId="77777777" w:rsidR="006F0F69" w:rsidRDefault="006F0F69" w:rsidP="006F0F69">
      <w:pPr>
        <w:rPr>
          <w:b/>
          <w:bCs/>
          <w:lang w:val="en-US"/>
        </w:rPr>
      </w:pPr>
    </w:p>
    <w:p w14:paraId="3B9F5240" w14:textId="4D2C6052" w:rsidR="006F0F69" w:rsidRPr="006F0F69" w:rsidRDefault="006F0F69" w:rsidP="006F0F69">
      <w:pPr>
        <w:rPr>
          <w:b/>
          <w:bCs/>
          <w:lang w:val="en-US"/>
        </w:rPr>
      </w:pPr>
      <w:r w:rsidRPr="006F0F69">
        <w:rPr>
          <w:b/>
          <w:bCs/>
          <w:lang w:val="en-US"/>
        </w:rPr>
        <w:t>Future Enhancements</w:t>
      </w:r>
    </w:p>
    <w:p w14:paraId="6A2341AE" w14:textId="77777777" w:rsidR="006F0F69" w:rsidRPr="006F0F69" w:rsidRDefault="006F0F69" w:rsidP="006F0F69">
      <w:pPr>
        <w:rPr>
          <w:lang w:val="en-US"/>
        </w:rPr>
      </w:pPr>
      <w:r w:rsidRPr="006F0F69">
        <w:rPr>
          <w:lang w:val="en-US"/>
        </w:rPr>
        <w:t xml:space="preserve">Once the base system is working, you can expand it with: </w:t>
      </w:r>
    </w:p>
    <w:p w14:paraId="659BA7A5" w14:textId="77777777" w:rsidR="006F0F69" w:rsidRPr="006F0F69" w:rsidRDefault="006F0F69" w:rsidP="006F0F69">
      <w:pPr>
        <w:numPr>
          <w:ilvl w:val="0"/>
          <w:numId w:val="42"/>
        </w:numPr>
        <w:rPr>
          <w:lang w:val="en-US"/>
        </w:rPr>
      </w:pPr>
      <w:r w:rsidRPr="006F0F69">
        <w:rPr>
          <w:b/>
          <w:bCs/>
          <w:lang w:val="en-US"/>
        </w:rPr>
        <w:t xml:space="preserve">LCD Display: </w:t>
      </w:r>
      <w:r w:rsidRPr="006F0F69">
        <w:rPr>
          <w:lang w:val="en-US"/>
        </w:rPr>
        <w:t xml:space="preserve">Show balances, messages, and system status. </w:t>
      </w:r>
    </w:p>
    <w:p w14:paraId="1F7B5350" w14:textId="77777777" w:rsidR="006F0F69" w:rsidRPr="006F0F69" w:rsidRDefault="006F0F69" w:rsidP="006F0F69">
      <w:pPr>
        <w:numPr>
          <w:ilvl w:val="0"/>
          <w:numId w:val="42"/>
        </w:numPr>
        <w:rPr>
          <w:lang w:val="en-US"/>
        </w:rPr>
      </w:pPr>
      <w:r w:rsidRPr="006F0F69">
        <w:rPr>
          <w:b/>
          <w:bCs/>
          <w:lang w:val="en-US"/>
        </w:rPr>
        <w:t xml:space="preserve">Database Logging: </w:t>
      </w:r>
      <w:r w:rsidRPr="006F0F69">
        <w:rPr>
          <w:lang w:val="en-US"/>
        </w:rPr>
        <w:t xml:space="preserve">Store transaction history on SD or cloud (ESP32/Firebase). </w:t>
      </w:r>
    </w:p>
    <w:p w14:paraId="5937ECE4" w14:textId="77777777" w:rsidR="006F0F69" w:rsidRPr="006F0F69" w:rsidRDefault="006F0F69" w:rsidP="006F0F69">
      <w:pPr>
        <w:numPr>
          <w:ilvl w:val="0"/>
          <w:numId w:val="42"/>
        </w:numPr>
        <w:rPr>
          <w:lang w:val="en-US"/>
        </w:rPr>
      </w:pPr>
      <w:r w:rsidRPr="006F0F69">
        <w:rPr>
          <w:b/>
          <w:bCs/>
          <w:lang w:val="en-US"/>
        </w:rPr>
        <w:t xml:space="preserve">Mobile App Link: </w:t>
      </w:r>
      <w:r w:rsidRPr="006F0F69">
        <w:rPr>
          <w:lang w:val="en-US"/>
        </w:rPr>
        <w:t xml:space="preserve">View and manage balances remotely. </w:t>
      </w:r>
    </w:p>
    <w:p w14:paraId="5187D5F2" w14:textId="77777777" w:rsidR="006F0F69" w:rsidRPr="006F0F69" w:rsidRDefault="006F0F69" w:rsidP="006F0F69">
      <w:pPr>
        <w:numPr>
          <w:ilvl w:val="0"/>
          <w:numId w:val="42"/>
        </w:numPr>
        <w:rPr>
          <w:lang w:val="en-US"/>
        </w:rPr>
      </w:pPr>
      <w:r w:rsidRPr="006F0F69">
        <w:rPr>
          <w:b/>
          <w:bCs/>
          <w:lang w:val="en-US"/>
        </w:rPr>
        <w:t xml:space="preserve">OCR License Plate Recognition: </w:t>
      </w:r>
      <w:r w:rsidRPr="006F0F69">
        <w:rPr>
          <w:lang w:val="en-US"/>
        </w:rPr>
        <w:t xml:space="preserve">Link vehicles to RFID identity. </w:t>
      </w:r>
    </w:p>
    <w:p w14:paraId="2C641D0B" w14:textId="25C319D6" w:rsidR="006F0F69" w:rsidRPr="006F0F69" w:rsidRDefault="006F0F69" w:rsidP="006F0F69">
      <w:pPr>
        <w:numPr>
          <w:ilvl w:val="0"/>
          <w:numId w:val="42"/>
        </w:numPr>
        <w:rPr>
          <w:lang w:val="en-US"/>
        </w:rPr>
      </w:pPr>
      <w:r w:rsidRPr="006F0F69">
        <w:rPr>
          <w:b/>
          <w:bCs/>
          <w:lang w:val="en-US"/>
        </w:rPr>
        <w:t xml:space="preserve">Solar Power Integration: </w:t>
      </w:r>
      <w:r w:rsidRPr="006F0F69">
        <w:rPr>
          <w:lang w:val="en-US"/>
        </w:rPr>
        <w:t xml:space="preserve">Make toll booths energy independent. </w:t>
      </w:r>
    </w:p>
    <w:p w14:paraId="32A9B7D9" w14:textId="0FCF3040" w:rsidR="005C6D45" w:rsidRPr="006F0F69" w:rsidRDefault="006F0F69">
      <w:pPr>
        <w:pStyle w:val="Ttulo1"/>
        <w:rPr>
          <w:lang w:val="en-US"/>
        </w:rPr>
      </w:pPr>
      <w:r w:rsidRPr="006F0F69">
        <w:rPr>
          <w:lang w:val="en-US" w:bidi="pt-BR"/>
        </w:rPr>
        <w:t>Downloadable files</w:t>
      </w:r>
    </w:p>
    <w:p w14:paraId="55E3AA8A" w14:textId="010718BE" w:rsidR="005C6D45" w:rsidRDefault="006F0F69">
      <w:pPr>
        <w:rPr>
          <w:lang w:val="en-US" w:bidi="pt-BR"/>
        </w:rPr>
      </w:pPr>
      <w:hyperlink r:id="rId11" w:history="1">
        <w:r w:rsidRPr="0093002E">
          <w:rPr>
            <w:rStyle w:val="Hyperlink"/>
            <w:lang w:val="en-US" w:bidi="pt-BR"/>
          </w:rPr>
          <w:t>https://github.com/VedhathiriK/Built-Your-Own-GPS-Tracker-with-Geofence-Using-Xiao-ESP32-S3-/archive/refs/heads/main.zip</w:t>
        </w:r>
      </w:hyperlink>
    </w:p>
    <w:p w14:paraId="6807C430" w14:textId="77777777" w:rsidR="006F0F69" w:rsidRPr="006F0F69" w:rsidRDefault="006F0F69">
      <w:pPr>
        <w:rPr>
          <w:lang w:val="en-US"/>
        </w:rPr>
      </w:pPr>
    </w:p>
    <w:p w14:paraId="1A12548A" w14:textId="4CDE5ED4" w:rsidR="005C6D45" w:rsidRPr="006F0F69" w:rsidRDefault="006F0F69">
      <w:pPr>
        <w:pStyle w:val="Ttulo1"/>
        <w:rPr>
          <w:lang w:val="en-US"/>
        </w:rPr>
      </w:pPr>
      <w:r w:rsidRPr="006F0F69">
        <w:rPr>
          <w:lang w:val="en-US" w:bidi="pt-BR"/>
        </w:rPr>
        <w:t>References</w:t>
      </w:r>
    </w:p>
    <w:p w14:paraId="4F34A1B6" w14:textId="14A47B14" w:rsidR="006F0F69" w:rsidRPr="006F0F69" w:rsidRDefault="006F0F69">
      <w:pPr>
        <w:rPr>
          <w:lang w:val="en-US"/>
        </w:rPr>
      </w:pPr>
      <w:hyperlink r:id="rId12" w:history="1">
        <w:r w:rsidRPr="0093002E">
          <w:rPr>
            <w:rStyle w:val="Hyperlink"/>
            <w:lang w:val="en-US"/>
          </w:rPr>
          <w:t>https://projecthub.arduino.cc/rinme/smart-automatic-toll-gate-system-using-arduino-rfid-105b72</w:t>
        </w:r>
      </w:hyperlink>
    </w:p>
    <w:sectPr w:rsidR="006F0F69" w:rsidRPr="006F0F69" w:rsidSect="00031937">
      <w:footerReference w:type="default" r:id="rId13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1379A" w14:textId="77777777" w:rsidR="00C03945" w:rsidRDefault="00C03945">
      <w:pPr>
        <w:spacing w:line="240" w:lineRule="auto"/>
      </w:pPr>
      <w:r>
        <w:separator/>
      </w:r>
    </w:p>
  </w:endnote>
  <w:endnote w:type="continuationSeparator" w:id="0">
    <w:p w14:paraId="1EE906EB" w14:textId="77777777" w:rsidR="00C03945" w:rsidRDefault="00C03945">
      <w:pPr>
        <w:spacing w:line="240" w:lineRule="auto"/>
      </w:pPr>
      <w:r>
        <w:continuationSeparator/>
      </w:r>
    </w:p>
  </w:endnote>
  <w:endnote w:type="continuationNotice" w:id="1">
    <w:p w14:paraId="65555938" w14:textId="77777777" w:rsidR="00C03945" w:rsidRDefault="00C0394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091138F9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74C3624C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330E6" w14:textId="77777777" w:rsidR="00C03945" w:rsidRDefault="00C03945">
      <w:pPr>
        <w:spacing w:line="240" w:lineRule="auto"/>
      </w:pPr>
      <w:r>
        <w:separator/>
      </w:r>
    </w:p>
  </w:footnote>
  <w:footnote w:type="continuationSeparator" w:id="0">
    <w:p w14:paraId="3CD4A79C" w14:textId="77777777" w:rsidR="00C03945" w:rsidRDefault="00C03945">
      <w:pPr>
        <w:spacing w:line="240" w:lineRule="auto"/>
      </w:pPr>
      <w:r>
        <w:continuationSeparator/>
      </w:r>
    </w:p>
  </w:footnote>
  <w:footnote w:type="continuationNotice" w:id="1">
    <w:p w14:paraId="301407B3" w14:textId="77777777" w:rsidR="00C03945" w:rsidRDefault="00C03945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73819"/>
    <w:multiLevelType w:val="hybridMultilevel"/>
    <w:tmpl w:val="C3120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453234"/>
    <w:multiLevelType w:val="hybridMultilevel"/>
    <w:tmpl w:val="708AE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105B2"/>
    <w:multiLevelType w:val="hybridMultilevel"/>
    <w:tmpl w:val="10E459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CB56E2"/>
    <w:multiLevelType w:val="multilevel"/>
    <w:tmpl w:val="BE3E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524BC8"/>
    <w:multiLevelType w:val="hybridMultilevel"/>
    <w:tmpl w:val="F53EEE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4" w15:restartNumberingAfterBreak="0">
    <w:nsid w:val="7A8C21AA"/>
    <w:multiLevelType w:val="multilevel"/>
    <w:tmpl w:val="4E96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032878">
    <w:abstractNumId w:val="23"/>
  </w:num>
  <w:num w:numId="2" w16cid:durableId="728965248">
    <w:abstractNumId w:val="23"/>
    <w:lvlOverride w:ilvl="0">
      <w:startOverride w:val="1"/>
    </w:lvlOverride>
  </w:num>
  <w:num w:numId="3" w16cid:durableId="889683828">
    <w:abstractNumId w:val="23"/>
  </w:num>
  <w:num w:numId="4" w16cid:durableId="433674196">
    <w:abstractNumId w:val="23"/>
    <w:lvlOverride w:ilvl="0">
      <w:startOverride w:val="1"/>
    </w:lvlOverride>
  </w:num>
  <w:num w:numId="5" w16cid:durableId="440733996">
    <w:abstractNumId w:val="8"/>
  </w:num>
  <w:num w:numId="6" w16cid:durableId="1002397422">
    <w:abstractNumId w:val="23"/>
    <w:lvlOverride w:ilvl="0">
      <w:startOverride w:val="1"/>
    </w:lvlOverride>
  </w:num>
  <w:num w:numId="7" w16cid:durableId="9925676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43882412">
    <w:abstractNumId w:val="10"/>
  </w:num>
  <w:num w:numId="9" w16cid:durableId="34648897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97443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26436">
    <w:abstractNumId w:val="7"/>
  </w:num>
  <w:num w:numId="12" w16cid:durableId="1701969986">
    <w:abstractNumId w:val="6"/>
  </w:num>
  <w:num w:numId="13" w16cid:durableId="1465351980">
    <w:abstractNumId w:val="5"/>
  </w:num>
  <w:num w:numId="14" w16cid:durableId="1961104794">
    <w:abstractNumId w:val="4"/>
  </w:num>
  <w:num w:numId="15" w16cid:durableId="225191043">
    <w:abstractNumId w:val="3"/>
  </w:num>
  <w:num w:numId="16" w16cid:durableId="720593967">
    <w:abstractNumId w:val="2"/>
  </w:num>
  <w:num w:numId="17" w16cid:durableId="506403091">
    <w:abstractNumId w:val="1"/>
  </w:num>
  <w:num w:numId="18" w16cid:durableId="1070082189">
    <w:abstractNumId w:val="0"/>
  </w:num>
  <w:num w:numId="19" w16cid:durableId="2135322668">
    <w:abstractNumId w:val="25"/>
  </w:num>
  <w:num w:numId="20" w16cid:durableId="1945069660">
    <w:abstractNumId w:val="9"/>
  </w:num>
  <w:num w:numId="21" w16cid:durableId="452214688">
    <w:abstractNumId w:val="22"/>
  </w:num>
  <w:num w:numId="22" w16cid:durableId="1892186376">
    <w:abstractNumId w:val="21"/>
  </w:num>
  <w:num w:numId="23" w16cid:durableId="590628062">
    <w:abstractNumId w:val="17"/>
  </w:num>
  <w:num w:numId="24" w16cid:durableId="805779502">
    <w:abstractNumId w:val="12"/>
  </w:num>
  <w:num w:numId="25" w16cid:durableId="13175646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6545493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257092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3988407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5473294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125651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4960480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792172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7371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79807490">
    <w:abstractNumId w:val="14"/>
  </w:num>
  <w:num w:numId="35" w16cid:durableId="46420059">
    <w:abstractNumId w:val="16"/>
  </w:num>
  <w:num w:numId="36" w16cid:durableId="175971986">
    <w:abstractNumId w:val="13"/>
  </w:num>
  <w:num w:numId="37" w16cid:durableId="1515222624">
    <w:abstractNumId w:val="11"/>
  </w:num>
  <w:num w:numId="38" w16cid:durableId="222104478">
    <w:abstractNumId w:val="20"/>
  </w:num>
  <w:num w:numId="39" w16cid:durableId="826821606">
    <w:abstractNumId w:val="18"/>
  </w:num>
  <w:num w:numId="40" w16cid:durableId="209195784">
    <w:abstractNumId w:val="15"/>
  </w:num>
  <w:num w:numId="41" w16cid:durableId="1134132614">
    <w:abstractNumId w:val="19"/>
  </w:num>
  <w:num w:numId="42" w16cid:durableId="20898132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95"/>
    <w:rsid w:val="00016748"/>
    <w:rsid w:val="00031937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6D6020"/>
    <w:rsid w:val="006F0F69"/>
    <w:rsid w:val="007070BB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87860"/>
    <w:rsid w:val="00997127"/>
    <w:rsid w:val="009D216F"/>
    <w:rsid w:val="009D3248"/>
    <w:rsid w:val="00A10925"/>
    <w:rsid w:val="00A65E8A"/>
    <w:rsid w:val="00A87896"/>
    <w:rsid w:val="00AC1EE7"/>
    <w:rsid w:val="00B21FD9"/>
    <w:rsid w:val="00B650C6"/>
    <w:rsid w:val="00BA63C2"/>
    <w:rsid w:val="00BC6939"/>
    <w:rsid w:val="00BD0BC4"/>
    <w:rsid w:val="00BE1875"/>
    <w:rsid w:val="00BE45C8"/>
    <w:rsid w:val="00BF2331"/>
    <w:rsid w:val="00BF7463"/>
    <w:rsid w:val="00C03945"/>
    <w:rsid w:val="00C30889"/>
    <w:rsid w:val="00C51695"/>
    <w:rsid w:val="00C90A2E"/>
    <w:rsid w:val="00CB75F8"/>
    <w:rsid w:val="00CC5861"/>
    <w:rsid w:val="00D30B81"/>
    <w:rsid w:val="00D3649E"/>
    <w:rsid w:val="00D65327"/>
    <w:rsid w:val="00DF0FDA"/>
    <w:rsid w:val="00E142DA"/>
    <w:rsid w:val="00E16F51"/>
    <w:rsid w:val="00EB0B6E"/>
    <w:rsid w:val="00EE70C1"/>
    <w:rsid w:val="00F169E1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DD721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6F0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ojecthub.arduino.cc/rinme/smart-automatic-toll-gate-system-using-arduino-rfid-105b7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edhathiriK/Built-Your-Own-GPS-Tracker-with-Geofence-Using-Xiao-ESP32-S3-/archive/refs/heads/main.zi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6F9CE8B9-8B61-4A60-8151-E9A76F31ABB8%7d\%7b39BDD067-BF06-4E3F-8EA5-30CB8CB5C950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{39BDD067-BF06-4E3F-8EA5-30CB8CB5C950}TFc97815bb-36b3-4f03-9a37-9a8516cb4bec36d52261_win32-f80666cabcfb</Template>
  <TotalTime>0</TotalTime>
  <Pages>7</Pages>
  <Words>809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2026-03-31T23:54:00Z</dcterms:created>
  <dcterms:modified xsi:type="dcterms:W3CDTF">2026-04-01T00:12:00Z</dcterms:modified>
</cp:coreProperties>
</file>